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9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64186D03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4CD52670" w14:textId="31C0505D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477349409"/>
                <w:placeholder>
                  <w:docPart w:val="126AA999482340B180FBF94B798EED5A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28306969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133533816"/>
                <w:placeholder>
                  <w:docPart w:val="9C4A74E77E984AD9AAEAE5BD338770A2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6448A900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ana.perez@exameple.com</w:t>
            </w:r>
          </w:p>
          <w:p w14:paraId="52884642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123456789</w:t>
            </w:r>
          </w:p>
          <w:p w14:paraId="50FC22F9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73D691DB" w14:textId="1B6966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09A671E0" w14:textId="358CA16C" w:rsidR="00827938" w:rsidRPr="006658C4" w:rsidRDefault="00CC4527" w:rsidP="00125AB1">
            <w:pPr>
              <w:rPr>
                <w:noProof/>
              </w:rPr>
            </w:pPr>
            <w:r>
              <w:rPr>
                <w:noProof/>
                <w:color w:val="A6A6A6" w:themeColor="background1" w:themeShade="A6"/>
                <w:sz w:val="52"/>
                <w:szCs w:val="52"/>
              </w:rPr>
              <w:drawing>
                <wp:anchor distT="0" distB="0" distL="114300" distR="114300" simplePos="0" relativeHeight="251678720" behindDoc="0" locked="0" layoutInCell="1" allowOverlap="1" wp14:anchorId="6D8580D8" wp14:editId="3482767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1287780</wp:posOffset>
                  </wp:positionV>
                  <wp:extent cx="1973580" cy="2247900"/>
                  <wp:effectExtent l="0" t="0" r="7620" b="0"/>
                  <wp:wrapThrough wrapText="bothSides">
                    <wp:wrapPolygon edited="0">
                      <wp:start x="0" y="0"/>
                      <wp:lineTo x="0" y="21417"/>
                      <wp:lineTo x="21475" y="21417"/>
                      <wp:lineTo x="21475" y="0"/>
                      <wp:lineTo x="0" y="0"/>
                    </wp:wrapPolygon>
                  </wp:wrapThrough>
                  <wp:docPr id="111103177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15" t="18040" r="17647" b="9804"/>
                          <a:stretch/>
                        </pic:blipFill>
                        <pic:spPr bwMode="auto">
                          <a:xfrm>
                            <a:off x="0" y="0"/>
                            <a:ext cx="197358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6F2F946C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516B66D4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1312861891"/>
                      <w:placeholder>
                        <w:docPart w:val="B9BE52ABF0004E7B81DE03E8018A1394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2054C5A8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596704785"/>
                      <w:placeholder>
                        <w:docPart w:val="DF16C695360E4A89B3614DEB0EFAFDA1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1480037238"/>
                      <w:placeholder>
                        <w:docPart w:val="FD58272C55AB4DD8A793141109785B64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1172632310"/>
              <w:placeholder>
                <w:docPart w:val="2E2FB7D5DA114BE0BA558DA634DFED6B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0F5DDDA3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1F0C66FF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F349ADB" wp14:editId="60258E8F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5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43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90701E" id="Grupo 1" o:spid="_x0000_s1026" style="position:absolute;margin-left:-188.65pt;margin-top:-210.95pt;width:524.9pt;height:142.55pt;z-index:-251657216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w1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" fillcolor="#ea4e4e [3204]" stroked="f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Desarrolladora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Desarrollo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Ana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Perez</w:t>
            </w:r>
          </w:p>
          <w:p w14:paraId="39D801A1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1595627311"/>
                <w:placeholder>
                  <w:docPart w:val="1BF5FBF759F348C594157ACCAF4B029C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2EC351C9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1139955490"/>
                <w:placeholder>
                  <w:docPart w:val="86C7FCE609A74603A6C3DDB093384E00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16254CC3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2FFE85EB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5264613C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6FF324F8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5DDE26B1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2E7F4405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636146FC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25ED2337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156CBD84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1448966695"/>
                <w:placeholder>
                  <w:docPart w:val="5658799B4EB8434C8DB2B5DF237B72E0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1307041948"/>
              <w:placeholder>
                <w:docPart w:val="C320286B14014733B8FBEE9ED8CE7FC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07AF1DD7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181AF6DE" w14:textId="77777777" w:rsidR="00827938" w:rsidRDefault="00827938" w:rsidP="00EF7109">
      <w:pPr>
        <w:pStyle w:val="Sinespaciado"/>
        <w:rPr>
          <w:noProof/>
        </w:rPr>
      </w:pPr>
    </w:p>
    <w:p w14:paraId="5D7D4FE7" w14:textId="77777777" w:rsidR="00827938" w:rsidRDefault="00827938" w:rsidP="00FA2A6A">
      <w:pPr>
        <w:rPr>
          <w:noProof/>
        </w:rPr>
        <w:sectPr w:rsidR="00827938" w:rsidSect="00827938">
          <w:headerReference w:type="default" r:id="rId8"/>
          <w:footerReference w:type="default" r:id="rId9"/>
          <w:footerReference w:type="first" r:id="rId10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57176C8A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2B6F4608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1025524847"/>
                <w:placeholder>
                  <w:docPart w:val="8F36788933DF41929FD1FC364FFE4D2F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66DE7712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-1552064843"/>
                <w:placeholder>
                  <w:docPart w:val="EF7C9177CC844B52ACD210CC21BF2C83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7F8AE964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juan.rodriguez@example.com</w:t>
            </w:r>
          </w:p>
          <w:p w14:paraId="0F28AB33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123456780</w:t>
            </w:r>
          </w:p>
          <w:p w14:paraId="263C7F66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79F0248C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0CB70D6B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696C8C57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658A6D67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1727218681"/>
                      <w:placeholder>
                        <w:docPart w:val="28A91E5F12E94F47BEE69C602B991D46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0A93F6B7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1279171767"/>
                      <w:placeholder>
                        <w:docPart w:val="BB5063962196405790E7253EE551C4C7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1081027611"/>
                      <w:placeholder>
                        <w:docPart w:val="6EB5BFA8C5D44EAF80DBB09C0825458E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1695113966"/>
              <w:placeholder>
                <w:docPart w:val="6713EF09FDE042A5A9477881949DE110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0450D8D9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2C9BBE3F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1BDAFD56" wp14:editId="3B35899C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482881263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681162848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119488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0280085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27C978" id="Grupo 1" o:spid="_x0000_s1026" style="position:absolute;margin-left:-188.65pt;margin-top:-210.95pt;width:524.9pt;height:142.55pt;z-index:-251655168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Analista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Calidad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Juan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Rodriguez</w:t>
            </w:r>
          </w:p>
          <w:p w14:paraId="6DDE4050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1368825278"/>
                <w:placeholder>
                  <w:docPart w:val="1BCC2E916E914A35AB2E8EED3ABB96E0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02563D92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482314236"/>
                <w:placeholder>
                  <w:docPart w:val="4AC12CBA924341988938AF294C5ACE95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4184AAEF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199E62B4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6C3D4FA1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0724D531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2B137C76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259A9588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36675401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350E7CC9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07D5FD5F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-1893571281"/>
                <w:placeholder>
                  <w:docPart w:val="48DAFD6BD8FB49679A87876833556952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626287562"/>
              <w:placeholder>
                <w:docPart w:val="FCC1BD2AD9F74D9DB7BB9B3F2ECE285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3765CA87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38ABDF9F" w14:textId="77777777" w:rsidR="00827938" w:rsidRDefault="00827938" w:rsidP="00EF7109">
      <w:pPr>
        <w:pStyle w:val="Sinespaciado"/>
        <w:rPr>
          <w:noProof/>
        </w:rPr>
      </w:pPr>
    </w:p>
    <w:p w14:paraId="34AEA969" w14:textId="77777777" w:rsidR="00827938" w:rsidRDefault="00827938" w:rsidP="00FA2A6A">
      <w:pPr>
        <w:rPr>
          <w:noProof/>
        </w:rPr>
        <w:sectPr w:rsidR="00827938" w:rsidSect="00827938">
          <w:headerReference w:type="default" r:id="rId11"/>
          <w:footerReference w:type="default" r:id="rId12"/>
          <w:footerReference w:type="first" r:id="rId13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5FD8B9BC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2BA5E209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-1093089806"/>
                <w:placeholder>
                  <w:docPart w:val="C054E664436E4E7181177730C3A6F0BE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15DD324A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1022202079"/>
                <w:placeholder>
                  <w:docPart w:val="0CB6A217B90342E2A8313F06AAFB8CF0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61DEEB24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maria.garcia@example.com</w:t>
            </w:r>
          </w:p>
          <w:p w14:paraId="3FEFAF00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123456781</w:t>
            </w:r>
          </w:p>
          <w:p w14:paraId="6919748E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10995876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65E3576B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081A876A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5D9D98AF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202918692"/>
                      <w:placeholder>
                        <w:docPart w:val="A925527856F949E7A17A3C8F3313C62C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01F7523C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105585503"/>
                      <w:placeholder>
                        <w:docPart w:val="039E6CEDE99E4AAF9BE5181B9DB4CE2B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1717154862"/>
                      <w:placeholder>
                        <w:docPart w:val="03052618288F4A2BA888F78322AE964A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1657987821"/>
              <w:placeholder>
                <w:docPart w:val="9926CC993A754DD69140719985847A34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7CC9A926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5F6B1E1D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0FECF673" wp14:editId="10B745EA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927015398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451762370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1870780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5952100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2FED61" id="Grupo 1" o:spid="_x0000_s1026" style="position:absolute;margin-left:-188.65pt;margin-top:-210.95pt;width:524.9pt;height:142.55pt;z-index:-251653120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Diseñadora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Diseño UI/UX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Maria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Garcia</w:t>
            </w:r>
          </w:p>
          <w:p w14:paraId="2B6F3140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1171246026"/>
                <w:placeholder>
                  <w:docPart w:val="3FCF5F66E16E479CBA8834CC18EC9AE7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63C1419C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1574855179"/>
                <w:placeholder>
                  <w:docPart w:val="08C2B379D26242129B4BA014E01EA852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07FEE3F4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587BB8CB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1D6D2395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7EFACAD0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76439CE6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1AE70FD4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2D56FDA0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7D4CB325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02819259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-1725595899"/>
                <w:placeholder>
                  <w:docPart w:val="7FE5E772302C4A4781050B3079F3A288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755714676"/>
              <w:placeholder>
                <w:docPart w:val="A640026FC32446A0807EFCFE5E1B3E0E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3FD81635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185A40E8" w14:textId="77777777" w:rsidR="00827938" w:rsidRDefault="00827938" w:rsidP="00EF7109">
      <w:pPr>
        <w:pStyle w:val="Sinespaciado"/>
        <w:rPr>
          <w:noProof/>
        </w:rPr>
      </w:pPr>
    </w:p>
    <w:p w14:paraId="5978D56D" w14:textId="77777777" w:rsidR="00827938" w:rsidRDefault="00827938" w:rsidP="00FA2A6A">
      <w:pPr>
        <w:rPr>
          <w:noProof/>
        </w:rPr>
        <w:sectPr w:rsidR="00827938" w:rsidSect="00827938">
          <w:headerReference w:type="default" r:id="rId14"/>
          <w:footerReference w:type="default" r:id="rId15"/>
          <w:footerReference w:type="first" r:id="rId16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41C5252E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0BA0ABF0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1728174483"/>
                <w:placeholder>
                  <w:docPart w:val="35E287483FA54455AEA4A7337F9EBDBC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2DF0DAE6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860933810"/>
                <w:placeholder>
                  <w:docPart w:val="CAEDE30C595F46B09746FDA8A1D902E1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0C0A72B0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carlos.perez@example.com</w:t>
            </w:r>
          </w:p>
          <w:p w14:paraId="07DE8835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123456782</w:t>
            </w:r>
          </w:p>
          <w:p w14:paraId="7F1C0A8E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71CDD75A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00CB9BF3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03C44370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1E2A5D52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283041927"/>
                      <w:placeholder>
                        <w:docPart w:val="5EFDF52311454194972BBE0864D2AD0B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5A4AD46D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1589295944"/>
                      <w:placeholder>
                        <w:docPart w:val="BE2078B8FAD34D46B5136337E3D6C4F9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-1710334748"/>
                      <w:placeholder>
                        <w:docPart w:val="636763825D704830A05B0FB9832A25C2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301933762"/>
              <w:placeholder>
                <w:docPart w:val="550F37A616AE464E8460CE4F59DC6F2E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1B5BD5CA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2D255F68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6201D4F5" wp14:editId="7B53A89F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39959146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1805864688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2487003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3688747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E53AD5" id="Grupo 1" o:spid="_x0000_s1026" style="position:absolute;margin-left:-188.65pt;margin-top:-210.95pt;width:524.9pt;height:142.55pt;z-index:-251651072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Ingeniero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Infraestructura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Carlos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Lopez</w:t>
            </w:r>
          </w:p>
          <w:p w14:paraId="0DC9D507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1117098620"/>
                <w:placeholder>
                  <w:docPart w:val="D1FC76B4D55B4107BEEE5824BF6EB2AB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12FE2285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90785870"/>
                <w:placeholder>
                  <w:docPart w:val="CC324B1CBDD74EF8BCDC30AA2A9016EE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3A7F0BE7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36F8709D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74050CC0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00C71A2A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71436CD6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42B334B2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6FF965B4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4DBFB0D0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4DEEF04E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-1983379083"/>
                <w:placeholder>
                  <w:docPart w:val="9EA91263C951480BB4448E5E956DBFB3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211242127"/>
              <w:placeholder>
                <w:docPart w:val="CDE808C8C1E24CCCA0D8821D6195A22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6285CAE2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433030D3" w14:textId="77777777" w:rsidR="00827938" w:rsidRDefault="00827938" w:rsidP="00EF7109">
      <w:pPr>
        <w:pStyle w:val="Sinespaciado"/>
        <w:rPr>
          <w:noProof/>
        </w:rPr>
      </w:pPr>
    </w:p>
    <w:p w14:paraId="2ACDE3B3" w14:textId="77777777" w:rsidR="00827938" w:rsidRDefault="00827938" w:rsidP="00FA2A6A">
      <w:pPr>
        <w:rPr>
          <w:noProof/>
        </w:rPr>
        <w:sectPr w:rsidR="00827938" w:rsidSect="00827938">
          <w:headerReference w:type="default" r:id="rId17"/>
          <w:footerReference w:type="default" r:id="rId18"/>
          <w:footerReference w:type="first" r:id="rId19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7120AC72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37A503B9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1521049747"/>
                <w:placeholder>
                  <w:docPart w:val="148C319D504C4D7087E01D2BADD96E91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508CA4CD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1335721101"/>
                <w:placeholder>
                  <w:docPart w:val="2D2739BB6CC849D6AB84C18930CE6063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3E9B2916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laura.martinez@example.com</w:t>
            </w:r>
          </w:p>
          <w:p w14:paraId="6183F7F3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123456783</w:t>
            </w:r>
          </w:p>
          <w:p w14:paraId="1ECBFFA5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131B12AB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10A7E6AB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2EC10020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1448D89C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1760286052"/>
                      <w:placeholder>
                        <w:docPart w:val="58175EA612314EB5ABE5865EF163493E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49AA8BC6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282885965"/>
                      <w:placeholder>
                        <w:docPart w:val="40617189F3F44353B102A0F35B1905CF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-1290741644"/>
                      <w:placeholder>
                        <w:docPart w:val="6A2696EB75844F35902AA1A08CFED3EF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1081567889"/>
              <w:placeholder>
                <w:docPart w:val="D270CBB5B8224A92AE939421A31EF485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3D2E9342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3ED41754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5378D1FF" wp14:editId="5D1D15C0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1717620999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1316259886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3816126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2950658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21D601" id="Grupo 1" o:spid="_x0000_s1026" style="position:absolute;margin-left:-188.65pt;margin-top:-210.95pt;width:524.9pt;height:142.55pt;z-index:-251649024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Tester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Calidad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Laura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Martinez</w:t>
            </w:r>
          </w:p>
          <w:p w14:paraId="698FCEE0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1784418698"/>
                <w:placeholder>
                  <w:docPart w:val="095885DF2162482EB016B25EB0BF8791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4D004DA7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1933883658"/>
                <w:placeholder>
                  <w:docPart w:val="64B39B64884E43A4BF2BEA56B8835E88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1FAFD730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37DF05E9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01F27B56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4E7254DA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132E1B66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6ADDC742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59321973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72072EF6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18A17992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-1536415206"/>
                <w:placeholder>
                  <w:docPart w:val="0AC7123AF0764A21B0ADE0E252E471AA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-2033264691"/>
              <w:placeholder>
                <w:docPart w:val="70F98E700E054D39942C97DF9F931B7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05C1A697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0D847718" w14:textId="77777777" w:rsidR="00827938" w:rsidRDefault="00827938" w:rsidP="00EF7109">
      <w:pPr>
        <w:pStyle w:val="Sinespaciado"/>
        <w:rPr>
          <w:noProof/>
        </w:rPr>
      </w:pPr>
    </w:p>
    <w:p w14:paraId="2DD999EE" w14:textId="77777777" w:rsidR="00827938" w:rsidRDefault="00827938" w:rsidP="00FA2A6A">
      <w:pPr>
        <w:rPr>
          <w:noProof/>
        </w:rPr>
        <w:sectPr w:rsidR="00827938" w:rsidSect="00827938">
          <w:headerReference w:type="default" r:id="rId20"/>
          <w:footerReference w:type="default" r:id="rId21"/>
          <w:footerReference w:type="first" r:id="rId22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2B8A9551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0FF2FA82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-1239322198"/>
                <w:placeholder>
                  <w:docPart w:val="EC8348A5DF0F44A094F9CF943BCD274F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778105CB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-730840191"/>
                <w:placeholder>
                  <w:docPart w:val="D37480C98B7D416D9F8EC139735EFB52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2BC84245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javier.sanchez@example.com</w:t>
            </w:r>
          </w:p>
          <w:p w14:paraId="3CA31EEB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123456784</w:t>
            </w:r>
          </w:p>
          <w:p w14:paraId="58E5ECA5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07B45687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2C6831B1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682EA030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34471311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210195101"/>
                      <w:placeholder>
                        <w:docPart w:val="438D63A553484621918B855BE95509B6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25B33CC2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462007426"/>
                      <w:placeholder>
                        <w:docPart w:val="4264B9468A5B44CC991E0ED9B3C39AE6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1740983660"/>
                      <w:placeholder>
                        <w:docPart w:val="3FA3B623D28D4220B136A8FC0040D1C2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1818377792"/>
              <w:placeholder>
                <w:docPart w:val="25B0E7B9F1FF4B63A16E77EF24D7A55B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5FC436BD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0574E0AF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3FD85917" wp14:editId="69DEA83C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55651561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1143925318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420462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5915258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379092" id="Grupo 1" o:spid="_x0000_s1026" style="position:absolute;margin-left:-188.65pt;margin-top:-210.95pt;width:524.9pt;height:142.55pt;z-index:-251646976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Programador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Desarrollo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Javier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Sanchez</w:t>
            </w:r>
          </w:p>
          <w:p w14:paraId="6FDC3BE4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1567214715"/>
                <w:placeholder>
                  <w:docPart w:val="D36F1CCEC29C47C4B3A0515305BE9F1B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6EF27B02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87317316"/>
                <w:placeholder>
                  <w:docPart w:val="9BE5BDFE8B2D4C4E981108E0CE2FF367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6765EC31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4C23065E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76B81392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0ED3B690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6B0F62CA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484DCD3A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6BC70EFF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4E97402D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1B85DBC9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479743201"/>
                <w:placeholder>
                  <w:docPart w:val="436DD55B70764E0E9DFEC456C261D5AD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-1439445531"/>
              <w:placeholder>
                <w:docPart w:val="266353501C1248BCAAC0C0400909A1C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794D74E6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7E8EFE58" w14:textId="77777777" w:rsidR="00827938" w:rsidRDefault="00827938" w:rsidP="00EF7109">
      <w:pPr>
        <w:pStyle w:val="Sinespaciado"/>
        <w:rPr>
          <w:noProof/>
        </w:rPr>
      </w:pPr>
    </w:p>
    <w:p w14:paraId="4EC05F78" w14:textId="77777777" w:rsidR="00827938" w:rsidRDefault="00827938" w:rsidP="00FA2A6A">
      <w:pPr>
        <w:rPr>
          <w:noProof/>
        </w:rPr>
        <w:sectPr w:rsidR="00827938" w:rsidSect="00827938">
          <w:headerReference w:type="default" r:id="rId23"/>
          <w:footerReference w:type="default" r:id="rId24"/>
          <w:footerReference w:type="first" r:id="rId25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3C87F447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451B4ED8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-543214533"/>
                <w:placeholder>
                  <w:docPart w:val="A82F0AD39330496489A421D524EC747D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43AC7C8D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334346277"/>
                <w:placeholder>
                  <w:docPart w:val="2EB1D0D215564EFAA0E7C69EA93DD0B9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4B32FD05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andrea.fernandez@example.com</w:t>
            </w:r>
          </w:p>
          <w:p w14:paraId="7E2193CF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123456785</w:t>
            </w:r>
          </w:p>
          <w:p w14:paraId="69307B16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03EEE3D2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7EA6A72F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18BCE544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5A68A33E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1055766815"/>
                      <w:placeholder>
                        <w:docPart w:val="99996D93F8E54020AC2A6F441EB5E8D5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7B4B7463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2146654009"/>
                      <w:placeholder>
                        <w:docPart w:val="764DC7198A484DFE809FB4B60DD9D71F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758560185"/>
                      <w:placeholder>
                        <w:docPart w:val="ED29D73A4D724127917DDBE2A1F4A228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768622333"/>
              <w:placeholder>
                <w:docPart w:val="B38F940D643F42C88B4BDB28800F3A29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21B41961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153E5025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1DE900AF" wp14:editId="0ECBE8DB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132859787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58537580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4677799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2615057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82B3C4" id="Grupo 1" o:spid="_x0000_s1026" style="position:absolute;margin-left:-188.65pt;margin-top:-210.95pt;width:524.9pt;height:142.55pt;z-index:-251644928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Coordinadora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Proyecto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Andrea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Fernandez</w:t>
            </w:r>
          </w:p>
          <w:p w14:paraId="12954DDF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22483728"/>
                <w:placeholder>
                  <w:docPart w:val="33E6BBDBB1BE4D9394316A069A2AB928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04D920DC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849985763"/>
                <w:placeholder>
                  <w:docPart w:val="BD75D31ADF864BACB7B7F8CF2C5A8BB9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18CE37EB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3A43FB5A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5D0E8263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10ACEFE0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557B2B08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712EB6C2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28261D0D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593536D7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6985BC01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715774187"/>
                <w:placeholder>
                  <w:docPart w:val="1FDEDEE866924FD1B6AECB6BBF221B64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467173557"/>
              <w:placeholder>
                <w:docPart w:val="D1C2632AAC9E4EEFA2796AF07CCE1BEC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4A8A73C4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46B32BF9" w14:textId="77777777" w:rsidR="00827938" w:rsidRDefault="00827938" w:rsidP="00EF7109">
      <w:pPr>
        <w:pStyle w:val="Sinespaciado"/>
        <w:rPr>
          <w:noProof/>
        </w:rPr>
      </w:pPr>
    </w:p>
    <w:p w14:paraId="62AAC3AD" w14:textId="77777777" w:rsidR="00827938" w:rsidRDefault="00827938" w:rsidP="00FA2A6A">
      <w:pPr>
        <w:rPr>
          <w:noProof/>
        </w:rPr>
        <w:sectPr w:rsidR="00827938" w:rsidSect="00827938">
          <w:headerReference w:type="default" r:id="rId26"/>
          <w:footerReference w:type="default" r:id="rId27"/>
          <w:footerReference w:type="first" r:id="rId28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2A26F68C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4C21A3FB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1506944664"/>
                <w:placeholder>
                  <w:docPart w:val="EE95F29C09CF4661AD4C0623A3C051E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419CAFBF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-159930555"/>
                <w:placeholder>
                  <w:docPart w:val="2ACBA98321E14F618B4CC9ADC2FF9967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330F0AE1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david.ruiz@example.com</w:t>
            </w:r>
          </w:p>
          <w:p w14:paraId="63212111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123456786</w:t>
            </w:r>
          </w:p>
          <w:p w14:paraId="08FE8662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27762516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7A797B67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4ED7EB8C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21802A63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1631506604"/>
                      <w:placeholder>
                        <w:docPart w:val="5A8D130EB4EF41A393980B560709916A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4CE6D721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1274780814"/>
                      <w:placeholder>
                        <w:docPart w:val="910B9459805742C39A9B763FC224F1EA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-1162235273"/>
                      <w:placeholder>
                        <w:docPart w:val="C8E06319F08B431EAEE300543F37B58F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291140780"/>
              <w:placeholder>
                <w:docPart w:val="DF245DF046114AE8A6D969C26C8BD008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4C743C8A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22435C71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3FB0E4A3" wp14:editId="00401B35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1478727377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1876362670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1518489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7166220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1319E9" id="Grupo 1" o:spid="_x0000_s1026" style="position:absolute;margin-left:-188.65pt;margin-top:-210.95pt;width:524.9pt;height:142.55pt;z-index:-251642880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Arquitecto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Infraestructura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David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Ruiz</w:t>
            </w:r>
          </w:p>
          <w:p w14:paraId="0D3E1A85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2069768540"/>
                <w:placeholder>
                  <w:docPart w:val="433A7C8E6C834189B4C230E1DB5B0DA7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228C0E06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84916981"/>
                <w:placeholder>
                  <w:docPart w:val="E7275CFE32234971908DEBFB9957F6EF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7202CE60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70B41CAD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48BD16F4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19265D18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6FCE1C03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51158511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419EBF42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021C17E7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0ACDB2FE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214634281"/>
                <w:placeholder>
                  <w:docPart w:val="067FD48A8534436DB1DF953C3DD8170C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-375083816"/>
              <w:placeholder>
                <w:docPart w:val="6FF2BAA496604D6DB0AA8E0BFF6AA67E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105864FD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33CD2FBD" w14:textId="77777777" w:rsidR="00827938" w:rsidRDefault="00827938" w:rsidP="00EF7109">
      <w:pPr>
        <w:pStyle w:val="Sinespaciado"/>
        <w:rPr>
          <w:noProof/>
        </w:rPr>
      </w:pPr>
    </w:p>
    <w:p w14:paraId="61AD43CE" w14:textId="77777777" w:rsidR="00827938" w:rsidRDefault="00827938" w:rsidP="00FA2A6A">
      <w:pPr>
        <w:rPr>
          <w:noProof/>
        </w:rPr>
        <w:sectPr w:rsidR="00827938" w:rsidSect="00827938">
          <w:headerReference w:type="default" r:id="rId29"/>
          <w:footerReference w:type="default" r:id="rId30"/>
          <w:footerReference w:type="first" r:id="rId31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48A1EB2E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4F0F2BBC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531847304"/>
                <w:placeholder>
                  <w:docPart w:val="1114BFF2C1364F27AB36F0D94CDAF56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140DB10D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-1494173170"/>
                <w:placeholder>
                  <w:docPart w:val="1387901745764ACCABE41B3DA5E28393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6C4E0CD2" w14:textId="77777777" w:rsidR="00827938" w:rsidRPr="006658C4" w:rsidRDefault="00827938" w:rsidP="00125AB1">
            <w:pPr>
              <w:rPr>
                <w:noProof/>
              </w:rPr>
            </w:pPr>
            <w:r>
              <w:rPr>
                <w:noProof/>
              </w:rPr>
              <w:t>pablo.gonzales@example.com</w:t>
            </w:r>
          </w:p>
          <w:p w14:paraId="094ED0F9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123456787</w:t>
            </w:r>
          </w:p>
          <w:p w14:paraId="2FB39D86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18AEF8F2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0B911889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55D2E14A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5866F139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533240984"/>
                      <w:placeholder>
                        <w:docPart w:val="809045BEFAEE4F2FBC9D26544D29F227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0040ED0E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682353414"/>
                      <w:placeholder>
                        <w:docPart w:val="3CFB010F61064488A29E8B914D9F9488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-139422717"/>
                      <w:placeholder>
                        <w:docPart w:val="300B79C4C9DA4F2A9DFD555434333E55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1643569365"/>
              <w:placeholder>
                <w:docPart w:val="AE00576AD63A48A9A0F6C684496B322D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1619BE5C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74A8958D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36607980" wp14:editId="2E21F4A6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1385498220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1705691666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6361267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329785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8E27AD" id="Grupo 1" o:spid="_x0000_s1026" style="position:absolute;margin-left:-188.65pt;margin-top:-210.95pt;width:524.9pt;height:142.55pt;z-index:-251640832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Analista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Datos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Sandra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Gomez</w:t>
            </w:r>
          </w:p>
          <w:p w14:paraId="027E4307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35356144"/>
                <w:placeholder>
                  <w:docPart w:val="BEA70548D44244EFBF8A9FA6707F7F30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40DE204F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-229082126"/>
                <w:placeholder>
                  <w:docPart w:val="2B3FCB7D660C4DCC8E64DB98A7D3A9CC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248A5C75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6B09B23E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6E07E823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40616B0B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74546739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6508FAED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248F54CE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29B51C3C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2408E285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1626340668"/>
                <w:placeholder>
                  <w:docPart w:val="D1CFA48E6E0E47548C179DB7104C48C0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1513945922"/>
              <w:placeholder>
                <w:docPart w:val="8E19616505DC497AA2FC7141530F8AEF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03E6CF0D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06C82C2A" w14:textId="77777777" w:rsidR="00827938" w:rsidRDefault="00827938" w:rsidP="00EF7109">
      <w:pPr>
        <w:pStyle w:val="Sinespaciado"/>
        <w:rPr>
          <w:noProof/>
        </w:rPr>
      </w:pPr>
    </w:p>
    <w:p w14:paraId="485302AD" w14:textId="77777777" w:rsidR="00827938" w:rsidRDefault="00827938" w:rsidP="00FA2A6A">
      <w:pPr>
        <w:rPr>
          <w:noProof/>
        </w:rPr>
        <w:sectPr w:rsidR="00827938" w:rsidSect="00827938">
          <w:headerReference w:type="default" r:id="rId32"/>
          <w:footerReference w:type="default" r:id="rId33"/>
          <w:footerReference w:type="first" r:id="rId34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Diseño de tabla de host principal"/>
      </w:tblPr>
      <w:tblGrid>
        <w:gridCol w:w="3786"/>
        <w:gridCol w:w="6736"/>
      </w:tblGrid>
      <w:tr w:rsidR="00827938" w:rsidRPr="006658C4" w14:paraId="0A9767A7" w14:textId="77777777" w:rsidTr="005D4417">
        <w:trPr>
          <w:tblHeader/>
        </w:trPr>
        <w:tc>
          <w:tcPr>
            <w:tcW w:w="3787" w:type="dxa"/>
            <w:tcMar>
              <w:top w:w="504" w:type="dxa"/>
              <w:right w:w="720" w:type="dxa"/>
            </w:tcMar>
          </w:tcPr>
          <w:p w14:paraId="339A8243" w14:textId="77777777" w:rsidR="00827938" w:rsidRPr="006658C4" w:rsidRDefault="00827938" w:rsidP="00E96C92">
            <w:pPr>
              <w:pStyle w:val="Iniciales"/>
              <w:rPr>
                <w:noProof/>
              </w:rPr>
            </w:pPr>
            <w:sdt>
              <w:sdtPr>
                <w:rPr>
                  <w:noProof/>
                  <w:color w:val="A6A6A6" w:themeColor="background1" w:themeShade="A6"/>
                  <w:sz w:val="52"/>
                  <w:szCs w:val="52"/>
                </w:rPr>
                <w:alias w:val="Iniciales:"/>
                <w:tag w:val="Iniciales:"/>
                <w:id w:val="1799642462"/>
                <w:placeholder>
                  <w:docPart w:val="26820E9E1F2244FDA487AD927DC78023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Pr="007A4401">
                  <w:rPr>
                    <w:noProof/>
                    <w:color w:val="A6A6A6" w:themeColor="background1" w:themeShade="A6"/>
                    <w:sz w:val="52"/>
                    <w:szCs w:val="52"/>
                  </w:rPr>
                  <w:t>el cafecito</w:t>
                </w:r>
              </w:sdtContent>
            </w:sdt>
          </w:p>
          <w:p w14:paraId="49840EE5" w14:textId="77777777" w:rsidR="00827938" w:rsidRPr="006658C4" w:rsidRDefault="00827938" w:rsidP="007A4401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alias w:val="Contacto:"/>
                <w:tag w:val="Contacto:"/>
                <w:id w:val="777756214"/>
                <w:placeholder>
                  <w:docPart w:val="4480A4C84B5A4E40B10045EEF3304E47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A6A6A6" w:themeColor="background1" w:themeShade="A6"/>
                    <w:lang w:bidi="es-ES"/>
                  </w:rPr>
                  <w:t>Contacto</w:t>
                </w:r>
              </w:sdtContent>
            </w:sdt>
          </w:p>
          <w:p w14:paraId="6A3C36C3" w14:textId="77777777" w:rsidR="00827938" w:rsidRDefault="00827938" w:rsidP="00125AB1">
            <w:pPr>
              <w:rPr>
                <w:noProof/>
              </w:rPr>
            </w:pPr>
            <w:r>
              <w:rPr>
                <w:noProof/>
              </w:rPr>
              <w:t>123456788</w:t>
            </w:r>
          </w:p>
          <w:p w14:paraId="230DD34C" w14:textId="77777777" w:rsidR="00827938" w:rsidRPr="00560755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Ciudad, Guatemala</w:t>
            </w:r>
          </w:p>
          <w:p w14:paraId="646FD922" w14:textId="77777777" w:rsidR="00827938" w:rsidRDefault="00827938" w:rsidP="00125AB1">
            <w:pPr>
              <w:rPr>
                <w:noProof/>
                <w:color w:val="A6A6A6" w:themeColor="background1" w:themeShade="A6"/>
              </w:rPr>
            </w:pPr>
            <w:r w:rsidRPr="00560755">
              <w:rPr>
                <w:noProof/>
                <w:color w:val="A6A6A6" w:themeColor="background1" w:themeShade="A6"/>
              </w:rPr>
              <w:t>15/03/2024</w:t>
            </w:r>
          </w:p>
          <w:p w14:paraId="31E9D4FB" w14:textId="77777777" w:rsidR="00827938" w:rsidRPr="006658C4" w:rsidRDefault="00827938" w:rsidP="00125AB1">
            <w:pPr>
              <w:rPr>
                <w:noProof/>
              </w:rPr>
            </w:pPr>
          </w:p>
        </w:tc>
        <w:tc>
          <w:tcPr>
            <w:tcW w:w="6739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Diseño de tabla de título"/>
            </w:tblPr>
            <w:tblGrid>
              <w:gridCol w:w="6736"/>
            </w:tblGrid>
            <w:tr w:rsidR="00827938" w:rsidRPr="007A4401" w14:paraId="4B990CF1" w14:textId="77777777" w:rsidTr="0006350A">
              <w:trPr>
                <w:trHeight w:hRule="exact" w:val="1296"/>
                <w:tblHeader/>
              </w:trPr>
              <w:tc>
                <w:tcPr>
                  <w:tcW w:w="6055" w:type="dxa"/>
                  <w:vAlign w:val="center"/>
                </w:tcPr>
                <w:p w14:paraId="729C5CAD" w14:textId="77777777" w:rsidR="00827938" w:rsidRPr="007A4401" w:rsidRDefault="00827938" w:rsidP="00560755">
                  <w:pPr>
                    <w:pStyle w:val="Ttulo1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su nombre:"/>
                      <w:tag w:val="Escriba su nombre:"/>
                      <w:id w:val="-426108838"/>
                      <w:placeholder>
                        <w:docPart w:val="78AF4F15358A44E1A27A661598B287D0"/>
                      </w:placeholder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15:appearance w15:val="hidden"/>
                      <w:text w:multiLine="1"/>
                    </w:sdtPr>
                    <w:sdtContent>
                      <w:r>
                        <w:rPr>
                          <w:noProof/>
                          <w:color w:val="595959" w:themeColor="text1" w:themeTint="A6"/>
                        </w:rPr>
                        <w:t>cardoza jicel</w:t>
                      </w:r>
                    </w:sdtContent>
                  </w:sdt>
                </w:p>
                <w:p w14:paraId="739C3B3A" w14:textId="77777777" w:rsidR="00827938" w:rsidRPr="007A4401" w:rsidRDefault="00827938" w:rsidP="00C56A6F">
                  <w:pPr>
                    <w:pStyle w:val="Ttulo2"/>
                    <w:rPr>
                      <w:noProof/>
                      <w:color w:val="595959" w:themeColor="text1" w:themeTint="A6"/>
                    </w:rPr>
                  </w:pP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Escriba la profesión o el sector:"/>
                      <w:tag w:val="Escriba la profesión o el sector:"/>
                      <w:id w:val="-2009208018"/>
                      <w:placeholder>
                        <w:docPart w:val="D97DE0D256FE4AEEB76D026EC9BA22BE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Profesión o sector</w:t>
                      </w:r>
                    </w:sdtContent>
                  </w:sdt>
                  <w:r w:rsidRPr="007A4401">
                    <w:rPr>
                      <w:noProof/>
                      <w:color w:val="595959" w:themeColor="text1" w:themeTint="A6"/>
                      <w:lang w:bidi="es-ES"/>
                    </w:rPr>
                    <w:t xml:space="preserve"> | </w:t>
                  </w:r>
                  <w:sdt>
                    <w:sdtPr>
                      <w:rPr>
                        <w:noProof/>
                        <w:color w:val="595959" w:themeColor="text1" w:themeTint="A6"/>
                      </w:rPr>
                      <w:alias w:val="Vínculo a otras propiedades en línea:"/>
                      <w:tag w:val="Vínculo a otras propiedades en línea:"/>
                      <w:id w:val="-1570412919"/>
                      <w:placeholder>
                        <w:docPart w:val="132CB1781FCA41D4861405052776C3E1"/>
                      </w:placeholder>
                      <w:showingPlcHdr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Content>
                      <w:r w:rsidRPr="007A4401">
                        <w:rPr>
                          <w:noProof/>
                          <w:color w:val="595959" w:themeColor="text1" w:themeTint="A6"/>
                          <w:lang w:bidi="es-ES"/>
                        </w:rPr>
                        <w:t>Vínculo a otras propiedades en línea: Cartera, sitio web o blog</w:t>
                      </w:r>
                    </w:sdtContent>
                  </w:sdt>
                </w:p>
              </w:tc>
            </w:tr>
          </w:tbl>
          <w:sdt>
            <w:sdtPr>
              <w:rPr>
                <w:noProof/>
                <w:color w:val="595959" w:themeColor="text1" w:themeTint="A6"/>
              </w:rPr>
              <w:alias w:val="Escriba el nombre del destinatario:"/>
              <w:tag w:val="Escriba el nombre del destinatario:"/>
              <w:id w:val="-531572958"/>
              <w:placeholder>
                <w:docPart w:val="01B938A32E5D491BB7E147C48026E5E6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 w14:paraId="4992508B" w14:textId="77777777" w:rsidR="00827938" w:rsidRPr="007A4401" w:rsidRDefault="00827938" w:rsidP="00125981">
                <w:pPr>
                  <w:pStyle w:val="Ttulo3"/>
                  <w:rPr>
                    <w:noProof/>
                    <w:color w:val="595959" w:themeColor="text1" w:themeTint="A6"/>
                  </w:rPr>
                </w:pPr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p>
            </w:sdtContent>
          </w:sdt>
          <w:p w14:paraId="0D28B9EB" w14:textId="77777777" w:rsidR="00827938" w:rsidRPr="007A4401" w:rsidRDefault="00827938" w:rsidP="00125AB1">
            <w:pPr>
              <w:pStyle w:val="Ttulo4"/>
              <w:rPr>
                <w:noProof/>
                <w:color w:val="595959" w:themeColor="text1" w:themeTint="A6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7696" behindDoc="1" locked="0" layoutInCell="1" allowOverlap="1" wp14:anchorId="67B361AA" wp14:editId="67B69D08">
                      <wp:simplePos x="0" y="0"/>
                      <wp:positionH relativeFrom="column">
                        <wp:posOffset>-2395855</wp:posOffset>
                      </wp:positionH>
                      <wp:positionV relativeFrom="paragraph">
                        <wp:posOffset>-2679065</wp:posOffset>
                      </wp:positionV>
                      <wp:extent cx="6665965" cy="1810512"/>
                      <wp:effectExtent l="0" t="0" r="1905" b="0"/>
                      <wp:wrapNone/>
                      <wp:docPr id="336462694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65" cy="1810512"/>
                                <a:chOff x="0" y="0"/>
                                <a:chExt cx="6665965" cy="1810512"/>
                              </a:xfrm>
                            </wpg:grpSpPr>
                            <wps:wsp>
                              <wps:cNvPr id="2091946388" name="Rectángulo rojo"/>
                              <wps:cNvSpPr/>
                              <wps:spPr>
                                <a:xfrm>
                                  <a:off x="1133475" y="419100"/>
                                  <a:ext cx="5532490" cy="10059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6583811" name="Círculo rojo"/>
                              <wps:cNvSpPr/>
                              <wps:spPr>
                                <a:xfrm>
                                  <a:off x="0" y="0"/>
                                  <a:ext cx="1810506" cy="1810512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8688835" name="Círculo blanco"/>
                              <wps:cNvSpPr/>
                              <wps:spPr>
                                <a:xfrm>
                                  <a:off x="57150" y="57150"/>
                                  <a:ext cx="1704477" cy="1704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0FD292" id="Grupo 1" o:spid="_x0000_s1026" style="position:absolute;margin-left:-188.65pt;margin-top:-210.95pt;width:524.9pt;height:142.55pt;z-index:-251638784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">
        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" fillcolor="#ea4e4e [3204]" stroked="f" strokeweight="1pt"/>
                      <v:shape id="Círculo rojo" o:spid="_x0000_s1028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" adj="626" fillcolor="#ea4e4e [3204]" stroked="f" strokeweight="1pt">
                        <v:stroke joinstyle="miter"/>
                      </v:shape>
                      <v:oval id="Círculo blanco" o:spid="_x0000_s1029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" fillcolor="white [3212]" stroked="f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3229BB">
              <w:rPr>
                <w:noProof/>
                <w:color w:val="595959" w:themeColor="text1" w:themeTint="A6"/>
              </w:rPr>
              <w:t>Desarrolladora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Desarrollo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Pablo</w:t>
            </w:r>
            <w:r w:rsidRPr="007A4401">
              <w:rPr>
                <w:noProof/>
                <w:color w:val="595959" w:themeColor="text1" w:themeTint="A6"/>
                <w:lang w:bidi="es-ES"/>
              </w:rPr>
              <w:t xml:space="preserve"> • </w:t>
            </w:r>
            <w:r w:rsidRPr="003229BB">
              <w:rPr>
                <w:noProof/>
                <w:color w:val="595959" w:themeColor="text1" w:themeTint="A6"/>
              </w:rPr>
              <w:t>Gonzales</w:t>
            </w:r>
          </w:p>
          <w:p w14:paraId="6E71228B" w14:textId="77777777" w:rsidR="00827938" w:rsidRPr="007A4401" w:rsidRDefault="00827938" w:rsidP="00125AB1">
            <w:pPr>
              <w:pStyle w:val="Fecha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Escriba la fecha:"/>
                <w:tag w:val="Escriba la fecha:"/>
                <w:id w:val="-1699308563"/>
                <w:placeholder>
                  <w:docPart w:val="7CED772BC79349EB9C05C6015242AAAE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Fecha</w:t>
                </w:r>
              </w:sdtContent>
            </w:sdt>
          </w:p>
          <w:p w14:paraId="054714DA" w14:textId="77777777" w:rsidR="00827938" w:rsidRPr="007A4401" w:rsidRDefault="00827938" w:rsidP="00125AB1">
            <w:pPr>
              <w:pStyle w:val="Saludo"/>
              <w:rPr>
                <w:noProof/>
                <w:color w:val="595959" w:themeColor="text1" w:themeTint="A6"/>
                <w:lang w:bidi="es-ES"/>
              </w:rPr>
            </w:pPr>
            <w:r w:rsidRPr="007A4401">
              <w:rPr>
                <w:noProof/>
                <w:color w:val="595959" w:themeColor="text1" w:themeTint="A6"/>
                <w:lang w:bidi="es-ES"/>
              </w:rPr>
              <w:t xml:space="preserve">Estimado/a </w:t>
            </w:r>
            <w:sdt>
              <w:sdtPr>
                <w:rPr>
                  <w:noProof/>
                  <w:color w:val="595959" w:themeColor="text1" w:themeTint="A6"/>
                </w:rPr>
                <w:alias w:val="Escriba el nombre del destinatario:"/>
                <w:tag w:val="Escriba el nombre del destinatario:"/>
                <w:id w:val="713615134"/>
                <w:placeholder>
                  <w:docPart w:val="942AE889EE554E75B903EF7C2A6F7D07"/>
                </w:placeholder>
                <w:showingPlcHdr/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 w:multiLine="1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nombre del destinatario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:</w:t>
            </w:r>
          </w:p>
          <w:p w14:paraId="12F7A778" w14:textId="77777777" w:rsidR="00827938" w:rsidRPr="007A4401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Me dirijo a usted para informarle de algunos errores del diagrama de flujo que le fue solicitado.</w:t>
            </w:r>
          </w:p>
          <w:p w14:paraId="41E069E1" w14:textId="77777777" w:rsidR="00827938" w:rsidRDefault="00827938" w:rsidP="007A4401">
            <w:pPr>
              <w:rPr>
                <w:color w:val="595959" w:themeColor="text1" w:themeTint="A6"/>
                <w:lang w:bidi="es-ES"/>
              </w:rPr>
            </w:pPr>
            <w:r w:rsidRPr="007A4401">
              <w:rPr>
                <w:color w:val="595959" w:themeColor="text1" w:themeTint="A6"/>
                <w:lang w:bidi="es-ES"/>
              </w:rPr>
              <w:t>Los errores vistos son los siguientes:</w:t>
            </w:r>
          </w:p>
          <w:p w14:paraId="594ABAEC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usuario es ingresado, el programa le pide que ingrese nuevamente el usuario, cuando debería de pedirle ingresar la contraseña del usuario.</w:t>
            </w:r>
          </w:p>
          <w:p w14:paraId="22F1D5F0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A la hora de retirar el dinero, la siguiente opción que le da el programa es hacer “ingresar deposito” lo cual está mal ya que previamente de realizo un retiro.</w:t>
            </w:r>
          </w:p>
          <w:p w14:paraId="32A928BD" w14:textId="77777777" w:rsidR="00827938" w:rsidRDefault="00827938" w:rsidP="004F3774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 xml:space="preserve">Cuando ingresa el usuario le pide seleccionar una opción, algo innecesario por que debería de darle las opciones sin preguntar previamente. </w:t>
            </w:r>
          </w:p>
          <w:p w14:paraId="1E8C9841" w14:textId="77777777" w:rsidR="00827938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el programa que la acción no es válida automáticamente debería de regresarlo al inicio y en vez de eso le realiza la acción.</w:t>
            </w:r>
          </w:p>
          <w:p w14:paraId="12B9B4EE" w14:textId="77777777" w:rsidR="00827938" w:rsidRPr="005F7C2F" w:rsidRDefault="00827938" w:rsidP="005F7C2F">
            <w:pPr>
              <w:pStyle w:val="Prrafodelista"/>
              <w:numPr>
                <w:ilvl w:val="0"/>
                <w:numId w:val="11"/>
              </w:numPr>
              <w:rPr>
                <w:color w:val="595959" w:themeColor="text1" w:themeTint="A6"/>
                <w:lang w:bidi="es-ES"/>
              </w:rPr>
            </w:pPr>
            <w:r>
              <w:rPr>
                <w:color w:val="595959" w:themeColor="text1" w:themeTint="A6"/>
                <w:lang w:bidi="es-ES"/>
              </w:rPr>
              <w:t>Cuando la contraseña es incorrecta no puede mandar a inicio, después de los 3 intentos debería de bloquear la cuenta automáticamente por seguridad.</w:t>
            </w:r>
          </w:p>
          <w:p w14:paraId="795ED497" w14:textId="77777777" w:rsidR="00827938" w:rsidRPr="007A4401" w:rsidRDefault="00827938" w:rsidP="007A4401">
            <w:pPr>
              <w:rPr>
                <w:noProof/>
                <w:color w:val="595959" w:themeColor="text1" w:themeTint="A6"/>
              </w:rPr>
            </w:pPr>
          </w:p>
          <w:p w14:paraId="460EA5A8" w14:textId="77777777" w:rsidR="00827938" w:rsidRPr="007A4401" w:rsidRDefault="00827938" w:rsidP="00125AB1">
            <w:pPr>
              <w:pStyle w:val="Cierre"/>
              <w:rPr>
                <w:noProof/>
                <w:color w:val="595959" w:themeColor="text1" w:themeTint="A6"/>
              </w:rPr>
            </w:pPr>
            <w:sdt>
              <w:sdtPr>
                <w:rPr>
                  <w:noProof/>
                  <w:color w:val="595959" w:themeColor="text1" w:themeTint="A6"/>
                </w:rPr>
                <w:alias w:val="Atentamente:"/>
                <w:tag w:val="Atentamente:"/>
                <w:id w:val="-680505830"/>
                <w:placeholder>
                  <w:docPart w:val="DFA1737CA3184E8A8CAAFDBFD990B004"/>
                </w:placeholder>
                <w:temporary/>
                <w:showingPlcHdr/>
                <w15:appearance w15:val="hidden"/>
              </w:sdtPr>
              <w:sdtContent>
                <w:r w:rsidRPr="007A4401">
                  <w:rPr>
                    <w:noProof/>
                    <w:color w:val="595959" w:themeColor="text1" w:themeTint="A6"/>
                    <w:lang w:bidi="es-ES"/>
                  </w:rPr>
                  <w:t>Atentamente</w:t>
                </w:r>
              </w:sdtContent>
            </w:sdt>
            <w:r w:rsidRPr="007A4401">
              <w:rPr>
                <w:noProof/>
                <w:color w:val="595959" w:themeColor="text1" w:themeTint="A6"/>
                <w:lang w:bidi="es-ES"/>
              </w:rPr>
              <w:t>, Helen Cardoza</w:t>
            </w:r>
          </w:p>
          <w:sdt>
            <w:sdtPr>
              <w:rPr>
                <w:noProof/>
                <w:color w:val="595959" w:themeColor="text1" w:themeTint="A6"/>
              </w:rPr>
              <w:alias w:val="Escriba su nombre:"/>
              <w:tag w:val="Escriba su nombre:"/>
              <w:id w:val="-1876605904"/>
              <w:placeholder>
                <w:docPart w:val="33FBFA6BC4DB4F8BA44B9809584C56BC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 w:multiLine="1"/>
            </w:sdtPr>
            <w:sdtContent>
              <w:p w14:paraId="3AF60129" w14:textId="77777777" w:rsidR="00827938" w:rsidRPr="007A4401" w:rsidRDefault="00827938" w:rsidP="003A05FE">
                <w:pPr>
                  <w:pStyle w:val="Firma"/>
                  <w:rPr>
                    <w:noProof/>
                    <w:color w:val="595959" w:themeColor="text1" w:themeTint="A6"/>
                  </w:rPr>
                </w:pPr>
                <w:r>
                  <w:rPr>
                    <w:noProof/>
                    <w:color w:val="595959" w:themeColor="text1" w:themeTint="A6"/>
                  </w:rPr>
                  <w:t>cardoza jicel</w:t>
                </w:r>
              </w:p>
            </w:sdtContent>
          </w:sdt>
        </w:tc>
      </w:tr>
    </w:tbl>
    <w:p w14:paraId="6D701867" w14:textId="77777777" w:rsidR="00827938" w:rsidRDefault="00827938" w:rsidP="00EF7109">
      <w:pPr>
        <w:pStyle w:val="Sinespaciado"/>
        <w:rPr>
          <w:noProof/>
        </w:rPr>
      </w:pPr>
    </w:p>
    <w:p w14:paraId="0065241A" w14:textId="77777777" w:rsidR="00827938" w:rsidRDefault="00827938" w:rsidP="00FA2A6A">
      <w:pPr>
        <w:rPr>
          <w:noProof/>
        </w:rPr>
        <w:sectPr w:rsidR="00827938" w:rsidSect="00827938">
          <w:headerReference w:type="default" r:id="rId35"/>
          <w:footerReference w:type="default" r:id="rId36"/>
          <w:footerReference w:type="first" r:id="rId37"/>
          <w:pgSz w:w="11906" w:h="16838" w:code="9"/>
          <w:pgMar w:top="862" w:right="692" w:bottom="2302" w:left="692" w:header="578" w:footer="578" w:gutter="0"/>
          <w:pgNumType w:start="1"/>
          <w:cols w:space="720"/>
          <w:titlePg/>
          <w:docGrid w:linePitch="360"/>
        </w:sectPr>
      </w:pPr>
    </w:p>
    <w:p w14:paraId="4326B683" w14:textId="77777777" w:rsidR="00827938" w:rsidRDefault="00827938" w:rsidP="00FA2A6A">
      <w:pPr>
        <w:rPr>
          <w:noProof/>
        </w:rPr>
      </w:pPr>
    </w:p>
    <w:sectPr w:rsidR="00827938" w:rsidSect="00827938">
      <w:headerReference w:type="default" r:id="rId38"/>
      <w:footerReference w:type="default" r:id="rId39"/>
      <w:footerReference w:type="first" r:id="rId40"/>
      <w:type w:val="continuous"/>
      <w:pgSz w:w="11906" w:h="16838" w:code="9"/>
      <w:pgMar w:top="862" w:right="692" w:bottom="2302" w:left="692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26C7D" w14:textId="77777777" w:rsidR="00827938" w:rsidRDefault="00827938" w:rsidP="00713050">
      <w:pPr>
        <w:spacing w:line="240" w:lineRule="auto"/>
      </w:pPr>
      <w:r>
        <w:separator/>
      </w:r>
    </w:p>
  </w:endnote>
  <w:endnote w:type="continuationSeparator" w:id="0">
    <w:p w14:paraId="4A64BB7C" w14:textId="77777777" w:rsidR="00827938" w:rsidRDefault="00827938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4888C749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358013F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94DB94B" wp14:editId="55CA3767">
                    <wp:extent cx="329184" cy="329184"/>
                    <wp:effectExtent l="0" t="0" r="0" b="0"/>
                    <wp:docPr id="157152338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113838007" name="Elipse 211383800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53551192" name="Grupo 2053551192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677317867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2240354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5260294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6145063" name="Triángulo isósceles 64614506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EA1D81A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k6gLW0QIAAAyOQAADgAAAAAA&#10;AAAAAAAAAAAuAgAAZHJzL2Uyb0RvYy54bWxQSwECLQAUAAYACAAAACEAaEcb0NgAAAADAQAADwAA&#10;AAAAAAAAAAAAAACeCgAAZHJzL2Rvd25yZXYueG1sUEsFBgAAAAAEAAQA8wAAAKMLAAAAAA==&#10;">
                    <o:lock v:ext="edit" aspectratio="t"/>
                    <v:oval id="Elipse 211383800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" fillcolor="#ea4e4e [3204]" stroked="f" strokeweight="1pt">
                      <v:stroke joinstyle="miter"/>
                    </v:oval>
                    <v:group id="Grupo 2053551192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646145063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234B9F0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9BC5D5C" wp14:editId="5A565E53">
                    <wp:extent cx="329184" cy="329184"/>
                    <wp:effectExtent l="0" t="0" r="13970" b="13970"/>
                    <wp:docPr id="1950314212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2054977597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19878290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D2EED99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BCDDCF8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E6D7011" wp14:editId="077114D2">
                    <wp:extent cx="329184" cy="329184"/>
                    <wp:effectExtent l="0" t="0" r="13970" b="13970"/>
                    <wp:docPr id="432531218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92066549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8037490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7083F01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3A2D315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8386B32" wp14:editId="47752BC4">
                    <wp:extent cx="329184" cy="329184"/>
                    <wp:effectExtent l="0" t="0" r="13970" b="13970"/>
                    <wp:docPr id="729086730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121440909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742074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225F32C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YEIP7bkRAADOYwAADgAAAAAAAAAAAAAAAAAuAgAAZHJzL2Uyb0RvYy54bWxQSwEC&#10;LQAUAAYACAAAACEAaEcb0NgAAAADAQAADwAAAAAAAAAAAAAAAAATFAAAZHJzL2Rvd25yZXYueG1s&#10;UEsFBgAAAAAEAAQA8wAAABg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6145827D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2096366275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425222B2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1330634748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409E512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781468626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6AA5DEA5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760642433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785B4A7C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1638907667"/>
      <w:docPartObj>
        <w:docPartGallery w:val="Page Numbers (Bottom of Page)"/>
        <w:docPartUnique/>
      </w:docPartObj>
    </w:sdtPr>
    <w:sdtContent>
      <w:p w14:paraId="42ABD099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6DE112B5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D0E85B6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1EFE453" wp14:editId="5B170B55">
                    <wp:extent cx="329184" cy="329184"/>
                    <wp:effectExtent l="0" t="0" r="0" b="0"/>
                    <wp:docPr id="753405878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608750889" name="Elipse 1608750889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61905878" name="Grupo 56190587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81428709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0276807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0426276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7275146" name="Triángulo isósceles 897275146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103C011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G3UWbVFCAAAMDkAAA4AAAAA&#10;AAAAAAAAAAAALgIAAGRycy9lMm9Eb2MueG1sUEsBAi0AFAAGAAgAAAAhAGhHG9DYAAAAAwEAAA8A&#10;AAAAAAAAAAAAAAAAnwoAAGRycy9kb3ducmV2LnhtbFBLBQYAAAAABAAEAPMAAACkCwAAAAA=&#10;">
                    <o:lock v:ext="edit" aspectratio="t"/>
                    <v:oval id="Elipse 1608750889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" fillcolor="#ea4e4e [3204]" stroked="f" strokeweight="1pt">
                      <v:stroke joinstyle="miter"/>
                    </v:oval>
                    <v:group id="Grupo 56190587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897275146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12C6EDC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E1AAB26" wp14:editId="0024A088">
                    <wp:extent cx="329184" cy="329184"/>
                    <wp:effectExtent l="0" t="0" r="13970" b="13970"/>
                    <wp:docPr id="223402298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869232813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17332361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33FD210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0A5BC4C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82F3F13" wp14:editId="6793822F">
                    <wp:extent cx="329184" cy="329184"/>
                    <wp:effectExtent l="0" t="0" r="13970" b="13970"/>
                    <wp:docPr id="965472552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988292601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4743906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14A5D86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LxihFctEQAAmF0AAA4AAAAA&#10;AAAAAAAAAAAALgIAAGRycy9lMm9Eb2MueG1sUEsBAi0AFAAGAAgAAAAhAGhHG9DYAAAAAwEAAA8A&#10;AAAAAAAAAAAAAAAAhxMAAGRycy9kb3ducmV2LnhtbFBLBQYAAAAABAAEAPMAAACM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135894D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0F63BD2" wp14:editId="21619ED0">
                    <wp:extent cx="329184" cy="329184"/>
                    <wp:effectExtent l="0" t="0" r="13970" b="13970"/>
                    <wp:docPr id="486704450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82922363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29610669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B8303EC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01E31E6A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1869175938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6E978B62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1051961577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46CB2284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576705210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79F7FBCA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82289785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39836C6B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01127E4F" w14:textId="77777777" w:rsidR="00827938" w:rsidRDefault="00827938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276455DF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B770658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FA34C61" wp14:editId="26B5F2A4">
                    <wp:extent cx="329184" cy="329184"/>
                    <wp:effectExtent l="0" t="0" r="0" b="0"/>
                    <wp:docPr id="822607101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989118464" name="Elipse 989118464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97933594" name="Grupo 1597933594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153506854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7276847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202218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265768" name="Triángulo isósceles 915265768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DC92763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">
                    <o:lock v:ext="edit" aspectratio="t"/>
                    <v:oval id="Elipse 989118464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" fillcolor="#ea4e4e [3204]" stroked="f" strokeweight="1pt">
                      <v:stroke joinstyle="miter"/>
                    </v:oval>
                    <v:group id="Grupo 1597933594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915265768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03B1292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D2A4968" wp14:editId="4A4EEDBA">
                    <wp:extent cx="329184" cy="329184"/>
                    <wp:effectExtent l="0" t="0" r="13970" b="13970"/>
                    <wp:docPr id="786360426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946611668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2393039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B82593D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erqRIAAAJ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443226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102D555" wp14:editId="74BEF2C5">
                    <wp:extent cx="329184" cy="329184"/>
                    <wp:effectExtent l="0" t="0" r="13970" b="13970"/>
                    <wp:docPr id="1786864967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40600795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39472528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D0A8D81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449DBF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C74680D" wp14:editId="78C8978E">
                    <wp:extent cx="329184" cy="329184"/>
                    <wp:effectExtent l="0" t="0" r="13970" b="13970"/>
                    <wp:docPr id="1255129965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565686546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162953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FE4E0D0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55tA77kRAADMYwAADgAAAAAAAAAAAAAAAAAuAgAAZHJzL2Uyb0RvYy54bWxQSwEC&#10;LQAUAAYACAAAACEAaEcb0NgAAAADAQAADwAAAAAAAAAAAAAAAAATFAAAZHJzL2Rvd25yZXYueG1s&#10;UEsFBgAAAAAEAAQA8wAAABg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5FC6416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1373223735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4F3F094D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963079329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4054BF24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-1443764456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0E359EB3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-446233886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3A15EB9B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320271517"/>
      <w:docPartObj>
        <w:docPartGallery w:val="Page Numbers (Bottom of Page)"/>
        <w:docPartUnique/>
      </w:docPartObj>
    </w:sdtPr>
    <w:sdtContent>
      <w:p w14:paraId="6E988478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69796859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77B1287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26B24D0" wp14:editId="23700DB7">
                    <wp:extent cx="329184" cy="329184"/>
                    <wp:effectExtent l="0" t="0" r="0" b="0"/>
                    <wp:docPr id="1777751834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336123728" name="Elipse 3361237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7065215" name="Grupo 697065215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459061808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6826730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3765023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4781244" name="Triángulo isósceles 534781244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FBA5A57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BG0+FkQAgAAC05AAAOAAAAAAAAAAAA&#10;AAAAAC4CAABkcnMvZTJvRG9jLnhtbFBLAQItABQABgAIAAAAIQBoRxvQ2AAAAAMBAAAPAAAAAAAA&#10;AAAAAAAAAJoKAABkcnMvZG93bnJldi54bWxQSwUGAAAAAAQABADzAAAAnwsAAAAA&#10;">
                    <o:lock v:ext="edit" aspectratio="t"/>
                    <v:oval id="Elipse 336123728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" fillcolor="#ea4e4e [3204]" stroked="f" strokeweight="1pt">
                      <v:stroke joinstyle="miter"/>
                    </v:oval>
                    <v:group id="Grupo 697065215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534781244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782CB64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CCAEA44" wp14:editId="2F8A02CE">
                    <wp:extent cx="329184" cy="329184"/>
                    <wp:effectExtent l="0" t="0" r="13970" b="13970"/>
                    <wp:docPr id="734562247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791605747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9998481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21700E4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iCqxIAAANl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FC18906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C9A52FB" wp14:editId="276E3F3A">
                    <wp:extent cx="329184" cy="329184"/>
                    <wp:effectExtent l="0" t="0" r="13970" b="13970"/>
                    <wp:docPr id="1823865410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82447133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8036279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4E64A61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Db0VOvKBEAAJldAAAOAAAAAAAAAAAA&#10;AAAAAC4CAABkcnMvZTJvRG9jLnhtbFBLAQItABQABgAIAAAAIQBoRxvQ2AAAAAMBAAAPAAAAAAAA&#10;AAAAAAAAAIITAABkcnMvZG93bnJldi54bWxQSwUGAAAAAAQABADzAAAAhx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EB2B93E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B7C57F4" wp14:editId="7C471B35">
                    <wp:extent cx="329184" cy="329184"/>
                    <wp:effectExtent l="0" t="0" r="13970" b="13970"/>
                    <wp:docPr id="914888133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208173262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4249779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82C82D8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8B4AB47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557750237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71A4FC97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1483502868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17B1A06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864211123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4AA24B0B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78429122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4F25D04B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461BC16C" w14:textId="77777777" w:rsidR="00827938" w:rsidRDefault="00827938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6BF517AD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9079E40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4AC49CE" wp14:editId="20983E20">
                    <wp:extent cx="329184" cy="329184"/>
                    <wp:effectExtent l="0" t="0" r="0" b="0"/>
                    <wp:docPr id="1577699754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177301649" name="Elipse 1177301649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30969493" name="Grupo 2130969493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547965965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753208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847945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8226050" name="Triángulo isósceles 1988226050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F508DD9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myTMoUQIAAA1OQAADgAAAAAA&#10;AAAAAAAAAAAuAgAAZHJzL2Uyb0RvYy54bWxQSwECLQAUAAYACAAAACEAaEcb0NgAAAADAQAADwAA&#10;AAAAAAAAAAAAAACeCgAAZHJzL2Rvd25yZXYueG1sUEsFBgAAAAAEAAQA8wAAAKMLAAAAAA==&#10;">
                    <o:lock v:ext="edit" aspectratio="t"/>
                    <v:oval id="Elipse 1177301649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" fillcolor="#ea4e4e [3204]" stroked="f" strokeweight="1pt">
                      <v:stroke joinstyle="miter"/>
                    </v:oval>
                    <v:group id="Grupo 2130969493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988226050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44EC58E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B9426BF" wp14:editId="4D9F2E0D">
                    <wp:extent cx="329184" cy="329184"/>
                    <wp:effectExtent l="0" t="0" r="13970" b="13970"/>
                    <wp:docPr id="325435909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65884735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7298580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7176A9A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HYpohIAAAJl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CFDBD4A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EB67931" wp14:editId="69545026">
                    <wp:extent cx="329184" cy="329184"/>
                    <wp:effectExtent l="0" t="0" r="13970" b="13970"/>
                    <wp:docPr id="1786671471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5782763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3620670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CB41991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D539E84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293ABAD" wp14:editId="562DFEF0">
                    <wp:extent cx="329184" cy="329184"/>
                    <wp:effectExtent l="0" t="0" r="13970" b="13970"/>
                    <wp:docPr id="566316153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104664240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7188668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3926000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132F4883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1919515243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349A2D00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-1435057307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19BD3B3C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1656031111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0B96254C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281391781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1A218670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1249197496"/>
      <w:docPartObj>
        <w:docPartGallery w:val="Page Numbers (Bottom of Page)"/>
        <w:docPartUnique/>
      </w:docPartObj>
    </w:sdtPr>
    <w:sdtContent>
      <w:p w14:paraId="17FD8A8E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7B30E4CC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F62C08A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D9A1707" wp14:editId="5B723937">
                    <wp:extent cx="329184" cy="329184"/>
                    <wp:effectExtent l="0" t="0" r="0" b="0"/>
                    <wp:docPr id="1008708083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40628164" name="Elipse 1740628164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6978664" name="Grupo 316978664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140759750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8528116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4503396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508039" name="Triángulo isósceles 484508039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3B73FCC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BFX4FsQwgAADE5AAAOAAAAAAAA&#10;AAAAAAAAAC4CAABkcnMvZTJvRG9jLnhtbFBLAQItABQABgAIAAAAIQBoRxvQ2AAAAAMBAAAPAAAA&#10;AAAAAAAAAAAAAJ0KAABkcnMvZG93bnJldi54bWxQSwUGAAAAAAQABADzAAAAogsAAAAA&#10;">
                    <o:lock v:ext="edit" aspectratio="t"/>
                    <v:oval id="Elipse 1740628164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" fillcolor="#ea4e4e [3204]" stroked="f" strokeweight="1pt">
                      <v:stroke joinstyle="miter"/>
                    </v:oval>
                    <v:group id="Grupo 316978664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484508039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A815982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809CC5F" wp14:editId="3AF226BD">
                    <wp:extent cx="329184" cy="329184"/>
                    <wp:effectExtent l="0" t="0" r="13970" b="13970"/>
                    <wp:docPr id="1085712030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749963229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88266223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952DF1D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nurRIAAANl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F538EF2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6C4EC69" wp14:editId="7BAE6A7B">
                    <wp:extent cx="329184" cy="329184"/>
                    <wp:effectExtent l="0" t="0" r="13970" b="13970"/>
                    <wp:docPr id="1929142235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626788999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84671257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E337337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31cMBEAAJl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39F8EA9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D37F814" wp14:editId="1734F9CD">
                    <wp:extent cx="329184" cy="329184"/>
                    <wp:effectExtent l="0" t="0" r="13970" b="13970"/>
                    <wp:docPr id="1108074338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4225967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8638082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39E3851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BeLtkauBEAAMxjAAAOAAAAAAAAAAAAAAAAAC4CAABkcnMvZTJvRG9jLnhtbFBLAQIt&#10;ABQABgAIAAAAIQBoRxvQ2AAAAAMBAAAPAAAAAAAAAAAAAAAAABIUAABkcnMvZG93bnJldi54bWxQ&#10;SwUGAAAAAAQABADzAAAAFx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61367A0A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-1189833112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1DC66C88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2068218976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03E7226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1145810362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56AE065A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519613046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6D368FC5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01F4CD0B" w14:textId="77777777" w:rsidR="00827938" w:rsidRDefault="00827938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0E7E5993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8B6F4C7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0AECA8B" wp14:editId="1C9CE9C0">
                    <wp:extent cx="329184" cy="329184"/>
                    <wp:effectExtent l="0" t="0" r="0" b="0"/>
                    <wp:docPr id="87043823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598629522" name="Elipse 598629522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7232730" name="Grupo 287232730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400725551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029001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4070757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5762002" name="Triángulo isósceles 61576200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B70E896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QP64nUQIAAAtOQAADgAAAAAA&#10;AAAAAAAAAAAuAgAAZHJzL2Uyb0RvYy54bWxQSwECLQAUAAYACAAAACEAaEcb0NgAAAADAQAADwAA&#10;AAAAAAAAAAAAAACeCgAAZHJzL2Rvd25yZXYueG1sUEsFBgAAAAAEAAQA8wAAAKMLAAAAAA==&#10;">
                    <o:lock v:ext="edit" aspectratio="t"/>
                    <v:oval id="Elipse 598629522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" fillcolor="#ea4e4e [3204]" stroked="f" strokeweight="1pt">
                      <v:stroke joinstyle="miter"/>
                    </v:oval>
                    <v:group id="Grupo 287232730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61576200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DD94F3B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AC02784" wp14:editId="48B8D8B5">
                    <wp:extent cx="329184" cy="329184"/>
                    <wp:effectExtent l="0" t="0" r="13970" b="13970"/>
                    <wp:docPr id="2085923946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678979168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0828445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B916800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C17B94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65E64DA" wp14:editId="1E4FFBE1">
                    <wp:extent cx="329184" cy="329184"/>
                    <wp:effectExtent l="0" t="0" r="13970" b="13970"/>
                    <wp:docPr id="649269277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424514627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48214687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7120486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DAE9B08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D7EA3CD" wp14:editId="7E5EF118">
                    <wp:extent cx="329184" cy="329184"/>
                    <wp:effectExtent l="0" t="0" r="13970" b="13970"/>
                    <wp:docPr id="1722084435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945820662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26928622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3A4A254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3AF3948B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1310588657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203F23D0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-813179972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314D9A03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750777505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091A2874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1099143762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4B8EA8EE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1989704795"/>
      <w:docPartObj>
        <w:docPartGallery w:val="Page Numbers (Bottom of Page)"/>
        <w:docPartUnique/>
      </w:docPartObj>
    </w:sdtPr>
    <w:sdtContent>
      <w:p w14:paraId="2D96696C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0954AA6F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CCC9768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B542F37" wp14:editId="07A41073">
                    <wp:extent cx="329184" cy="329184"/>
                    <wp:effectExtent l="0" t="0" r="0" b="0"/>
                    <wp:docPr id="165325399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098927277" name="Elipse 209892727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0442367" name="Grupo 1120442367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413009908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7643710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31325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348316" name="Triángulo isósceles 52348316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6D2C50D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">
                    <o:lock v:ext="edit" aspectratio="t"/>
                    <v:oval id="Elipse 209892727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" fillcolor="#ea4e4e [3204]" stroked="f" strokeweight="1pt">
                      <v:stroke joinstyle="miter"/>
                    </v:oval>
                    <v:group id="Grupo 1120442367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52348316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FD95F4C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C17B97C" wp14:editId="75339C3E">
                    <wp:extent cx="329184" cy="329184"/>
                    <wp:effectExtent l="0" t="0" r="13970" b="13970"/>
                    <wp:docPr id="107753662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083801452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552853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293D680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E+RHxGDEgAAAmUAAA4AAAAA&#10;AAAAAAAAAAAALgIAAGRycy9lMm9Eb2MueG1sUEsBAi0AFAAGAAgAAAAhAGhHG9DYAAAAAwEAAA8A&#10;AAAAAAAAAAAAAAAA3RQAAGRycy9kb3ducmV2LnhtbFBLBQYAAAAABAAEAPMAAADiFQAAAAA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129E3D0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7FDDA54" wp14:editId="40ADA042">
                    <wp:extent cx="329184" cy="329184"/>
                    <wp:effectExtent l="0" t="0" r="13970" b="13970"/>
                    <wp:docPr id="1307815887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578186569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40925297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7B98DF4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TnjNBEAAJp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F15907B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FE9D25A" wp14:editId="2837A063">
                    <wp:extent cx="329184" cy="329184"/>
                    <wp:effectExtent l="0" t="0" r="13970" b="13970"/>
                    <wp:docPr id="1354350955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843504283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39455150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C4F1265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693EE791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-1656372922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101B1F72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-73743601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7B9217F3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2134746137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2EADC6AE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051836157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5BABCF5C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2D469C24" w14:textId="77777777" w:rsidR="00827938" w:rsidRDefault="00827938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41823C4E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BBF647F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B00C5F2" wp14:editId="77B6AEAD">
                    <wp:extent cx="329184" cy="329184"/>
                    <wp:effectExtent l="0" t="0" r="0" b="0"/>
                    <wp:docPr id="974879517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834031642" name="Elipse 834031642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90125697" name="Grupo 2090125697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288748374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852019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7683862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674393" name="Triángulo isósceles 32767439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B130C8C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">
                    <o:lock v:ext="edit" aspectratio="t"/>
                    <v:oval id="Elipse 834031642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" fillcolor="#ea4e4e [3204]" stroked="f" strokeweight="1pt">
                      <v:stroke joinstyle="miter"/>
                    </v:oval>
                    <v:group id="Grupo 2090125697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27674393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87F311C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65813EA" wp14:editId="6C00D597">
                    <wp:extent cx="329184" cy="329184"/>
                    <wp:effectExtent l="0" t="0" r="13970" b="13970"/>
                    <wp:docPr id="1553671327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8466503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3024744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B90382C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28BB1E7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70EFD09" wp14:editId="150E33CA">
                    <wp:extent cx="329184" cy="329184"/>
                    <wp:effectExtent l="0" t="0" r="13970" b="13970"/>
                    <wp:docPr id="1473590022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46368076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36758722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D29E704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349D46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CE5870D" wp14:editId="6C7AE02D">
                    <wp:extent cx="329184" cy="329184"/>
                    <wp:effectExtent l="0" t="0" r="13970" b="13970"/>
                    <wp:docPr id="511205062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967794575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88907328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8FE1330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5EA4DCA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1270583644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3C5046D1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-718903060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EB98887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-1992247853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5EB7A39E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-844160989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460CD8E9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786618483"/>
      <w:docPartObj>
        <w:docPartGallery w:val="Page Numbers (Bottom of Page)"/>
        <w:docPartUnique/>
      </w:docPartObj>
    </w:sdtPr>
    <w:sdtContent>
      <w:p w14:paraId="38B734D8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6C627389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71488BB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0F7121D" wp14:editId="617EAE70">
                    <wp:extent cx="329184" cy="329184"/>
                    <wp:effectExtent l="0" t="0" r="0" b="0"/>
                    <wp:docPr id="416027404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470406470" name="Elipse 470406470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02081069" name="Grupo 150208106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170213871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2322782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0837727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1096566" name="Triángulo isósceles 1721096566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3FB6A86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">
                    <o:lock v:ext="edit" aspectratio="t"/>
                    <v:oval id="Elipse 470406470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" fillcolor="#ea4e4e [3204]" stroked="f" strokeweight="1pt">
                      <v:stroke joinstyle="miter"/>
                    </v:oval>
                    <v:group id="Grupo 1502081069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721096566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9CE540F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3F6D89A" wp14:editId="3FE06496">
                    <wp:extent cx="329184" cy="329184"/>
                    <wp:effectExtent l="0" t="0" r="13970" b="13970"/>
                    <wp:docPr id="259353590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79368648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31950549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4940A94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vfFqBIAAAN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B7BB364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E7FA3C3" wp14:editId="21BA3E71">
                    <wp:extent cx="329184" cy="329184"/>
                    <wp:effectExtent l="0" t="0" r="13970" b="13970"/>
                    <wp:docPr id="1762992574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2962001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68607729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65714BD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39DEB8D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0FA3D49" wp14:editId="1B0DD0E5">
                    <wp:extent cx="329184" cy="329184"/>
                    <wp:effectExtent l="0" t="0" r="13970" b="13970"/>
                    <wp:docPr id="36991379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801268321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99278073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C00111E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Dp3WGtuBEAAM5jAAAOAAAAAAAAAAAAAAAAAC4CAABkcnMvZTJvRG9jLnhtbFBLAQIt&#10;ABQABgAIAAAAIQBoRxvQ2AAAAAMBAAAPAAAAAAAAAAAAAAAAABIUAABkcnMvZG93bnJldi54bWxQ&#10;SwUGAAAAAAQABADzAAAAFx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63D6A96A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444895229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17F73D84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1072709130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02FFB66A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481805371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2705C299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819658775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23072301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3D2E2F5C" w14:textId="77777777" w:rsidR="00827938" w:rsidRDefault="00827938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2BA27541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C907790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CFFFB63" wp14:editId="435BD118">
                    <wp:extent cx="329184" cy="329184"/>
                    <wp:effectExtent l="0" t="0" r="0" b="0"/>
                    <wp:docPr id="305121883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8927238" name="Elipse 892723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90970426" name="Grupo 1790970426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359954942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0441982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2552546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8325421" name="Triángulo isósceles 858325421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59F9713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rRTHikQIAAAtOQAADgAAAAAA&#10;AAAAAAAAAAAuAgAAZHJzL2Uyb0RvYy54bWxQSwECLQAUAAYACAAAACEAaEcb0NgAAAADAQAADwAA&#10;AAAAAAAAAAAAAACeCgAAZHJzL2Rvd25yZXYueG1sUEsFBgAAAAAEAAQA8wAAAKMLAAAAAA==&#10;">
                    <o:lock v:ext="edit" aspectratio="t"/>
                    <v:oval id="Elipse 8927238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" fillcolor="#ea4e4e [3204]" stroked="f" strokeweight="1pt">
                      <v:stroke joinstyle="miter"/>
                    </v:oval>
                    <v:group id="Grupo 1790970426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858325421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D47B66A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4714E2D" wp14:editId="79D0E09F">
                    <wp:extent cx="329184" cy="329184"/>
                    <wp:effectExtent l="0" t="0" r="13970" b="13970"/>
                    <wp:docPr id="70054113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100707478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6321938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86251A3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D0nxIAAAJlAAAOAAAAZHJzL2Uyb0RvYy54bWzsXduOI7cRfQ+QfxDmMUA8TfZ94LURrB0j&#10;gOMY2Any3CtpLohGrUjanXX+yV/hH8spstgix13F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32DD7F4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D463084" wp14:editId="68C0226D">
                    <wp:extent cx="329184" cy="329184"/>
                    <wp:effectExtent l="0" t="0" r="13970" b="13970"/>
                    <wp:docPr id="1600748268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195835552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3119455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B0F2569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0C25E25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DF58DB6" wp14:editId="404A37FD">
                    <wp:extent cx="329184" cy="329184"/>
                    <wp:effectExtent l="0" t="0" r="13970" b="13970"/>
                    <wp:docPr id="588131465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44136527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20348011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52D8F5C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6E9EF02A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1977683595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127900DA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2104298108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4722748D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-1883324274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0FDE1865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2123878119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565AA5FE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595330934"/>
      <w:docPartObj>
        <w:docPartGallery w:val="Page Numbers (Bottom of Page)"/>
        <w:docPartUnique/>
      </w:docPartObj>
    </w:sdtPr>
    <w:sdtContent>
      <w:p w14:paraId="627074DD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1AB3C847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86FF828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51CC66E" wp14:editId="6BF56E0F">
                    <wp:extent cx="329184" cy="329184"/>
                    <wp:effectExtent l="0" t="0" r="0" b="0"/>
                    <wp:docPr id="902822868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01078651" name="Elipse 1701078651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65198575" name="Grupo 2065198575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785142857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1342378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330190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435340" name="Triángulo isósceles 106435340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5D00840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">
                    <o:lock v:ext="edit" aspectratio="t"/>
                    <v:oval id="Elipse 1701078651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" fillcolor="#ea4e4e [3204]" stroked="f" strokeweight="1pt">
                      <v:stroke joinstyle="miter"/>
                    </v:oval>
                    <v:group id="Grupo 2065198575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06435340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A8FEB7F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18C1848" wp14:editId="368C4C1D">
                    <wp:extent cx="329184" cy="329184"/>
                    <wp:effectExtent l="0" t="0" r="13970" b="13970"/>
                    <wp:docPr id="109699492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568593770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94059042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B2BC2FA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hJoxIAAANlAAAOAAAAZHJzL2Uyb0RvYy54bWzsXduOI7cRfQ+QfxDmMUA8TfZ94LURrB0j&#10;gOMY2Any3CtpLohGrUjanXX+yV/hH8spstgix13F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E4A6697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F50B2BA" wp14:editId="15E55A45">
                    <wp:extent cx="329184" cy="329184"/>
                    <wp:effectExtent l="0" t="0" r="13970" b="13970"/>
                    <wp:docPr id="712241638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259630125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97421783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12D0613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uwuKBEAAJl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AVhuwuKBEAAJldAAAOAAAAAAAAAAAA&#10;AAAAAC4CAABkcnMvZTJvRG9jLnhtbFBLAQItABQABgAIAAAAIQBoRxvQ2AAAAAMBAAAPAAAAAAAA&#10;AAAAAAAAAIITAABkcnMvZG93bnJldi54bWxQSwUGAAAAAAQABADzAAAAhx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74E8791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AC4D499" wp14:editId="0C1CA8A8">
                    <wp:extent cx="329184" cy="329184"/>
                    <wp:effectExtent l="0" t="0" r="13970" b="13970"/>
                    <wp:docPr id="1546166402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872344425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17938170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4700971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60xYaLkRAADPYwAADgAAAAAAAAAAAAAAAAAuAgAAZHJzL2Uyb0RvYy54bWxQSwEC&#10;LQAUAAYACAAAACEAaEcb0NgAAAADAQAADwAAAAAAAAAAAAAAAAATFAAAZHJzL2Rvd25yZXYueG1s&#10;UEsFBgAAAAAEAAQA8wAAABg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2AFF6A77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-1592312031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7E171658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941036057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56C123E8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1700456559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4A8B5186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1477647726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5DC35E24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23A4137A" w14:textId="77777777" w:rsidR="00827938" w:rsidRDefault="00827938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52B12C15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E241404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A52B993" wp14:editId="52A64658">
                    <wp:extent cx="329184" cy="329184"/>
                    <wp:effectExtent l="0" t="0" r="0" b="0"/>
                    <wp:docPr id="652887080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410528074" name="Elipse 410528074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98744661" name="Grupo 1998744661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611260985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1594676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585721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3446458" name="Triángulo isósceles 373446458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65C4933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">
                    <o:lock v:ext="edit" aspectratio="t"/>
                    <v:oval id="Elipse 410528074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" fillcolor="#ea4e4e [3204]" stroked="f" strokeweight="1pt">
                      <v:stroke joinstyle="miter"/>
                    </v:oval>
                    <v:group id="Grupo 1998744661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73446458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920ACF4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FE5873E" wp14:editId="3382373B">
                    <wp:extent cx="329184" cy="329184"/>
                    <wp:effectExtent l="0" t="0" r="13970" b="13970"/>
                    <wp:docPr id="178346695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501332840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688041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7D1D7DF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97DBC4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58DA6E1" wp14:editId="4647D46A">
                    <wp:extent cx="329184" cy="329184"/>
                    <wp:effectExtent l="0" t="0" r="13970" b="13970"/>
                    <wp:docPr id="623653578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69719976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01637172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8185F27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lgLBEAAJl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wmYJYCwRAACZXQAADgAAAAAA&#10;AAAAAAAAAAAuAgAAZHJzL2Uyb0RvYy54bWxQSwECLQAUAAYACAAAACEAaEcb0NgAAAADAQAADwAA&#10;AAAAAAAAAAAAAACGEwAAZHJzL2Rvd25yZXYueG1sUEsFBgAAAAAEAAQA8wAAAIsUAAAAAA=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DD6C0DA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CACB5B5" wp14:editId="18C3BA5F">
                    <wp:extent cx="329184" cy="329184"/>
                    <wp:effectExtent l="0" t="0" r="13970" b="13970"/>
                    <wp:docPr id="1453798232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70316380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54096471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2321BEB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exBeDrkRAADOYwAADgAAAAAAAAAAAAAAAAAuAgAAZHJzL2Uyb0RvYy54bWxQSwEC&#10;LQAUAAYACAAAACEAaEcb0NgAAAADAQAADwAAAAAAAAAAAAAAAAATFAAAZHJzL2Rvd25yZXYueG1s&#10;UEsFBgAAAAAEAAQA8wAAABg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224472A5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1148326449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71F50701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488988150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01AA859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70811634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79B94940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52587320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543C242B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36EEE26F" w14:textId="77777777" w:rsidR="00827938" w:rsidRDefault="00827938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C2098A" w14:paraId="43B74B4B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59355B0" w14:textId="77777777" w:rsidR="00C2098A" w:rsidRDefault="00CA3DF1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D29AFF7" wp14:editId="635046AF">
                    <wp:extent cx="329184" cy="329184"/>
                    <wp:effectExtent l="0" t="0" r="0" b="0"/>
                    <wp:docPr id="16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ipse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riángulo isósceles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6626097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">
                    <o:lock v:ext="edit" aspectratio="t"/>
                    <v:oval id="Elipse 17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" fillcolor="#ea4e4e [3204]" stroked="f" strokeweight="1pt">
                      <v:stroke joinstyle="miter"/>
                    </v:oval>
                    <v:group id="Grupo 18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2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04B1588" w14:textId="77777777" w:rsidR="00C2098A" w:rsidRDefault="00C2098A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9B48B02" wp14:editId="3E4580A0">
                    <wp:extent cx="329184" cy="329184"/>
                    <wp:effectExtent l="0" t="0" r="13970" b="13970"/>
                    <wp:docPr id="8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7FE5FE3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26RnBIAAPFk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Cee26RnBIAAPFkAAAOAAAAAAAAAAAAAAAAAC4CAABkcnMvZTJvRG9jLnhtbFBLAQIt&#10;ABQABgAIAAAAIQBoRxvQ2AAAAAMBAAAPAAAAAAAAAAAAAAAAAPYUAABkcnMvZG93bnJldi54bWxQ&#10;SwUGAAAAAAQABADzAAAA+xU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B85DF05" w14:textId="77777777" w:rsidR="00C2098A" w:rsidRDefault="00C2098A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B645D1C" wp14:editId="2454ACA0">
                    <wp:extent cx="329184" cy="329184"/>
                    <wp:effectExtent l="0" t="0" r="13970" b="13970"/>
                    <wp:docPr id="9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4503C89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9C989C5" w14:textId="77777777" w:rsidR="00C2098A" w:rsidRDefault="00C2098A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F6F4B77" wp14:editId="4BAF1029">
                    <wp:extent cx="329184" cy="329184"/>
                    <wp:effectExtent l="0" t="0" r="13970" b="13970"/>
                    <wp:docPr id="12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FABFE57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684488" w14:paraId="07EB3C57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397436059"/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EndPr/>
          <w:sdtContent>
            <w:p w14:paraId="69D0587B" w14:textId="77777777" w:rsidR="00684488" w:rsidRPr="00CA3DF1" w:rsidRDefault="00811117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-944924592"/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14:paraId="78DF5786" w14:textId="77777777" w:rsidR="00684488" w:rsidRPr="00C2098A" w:rsidRDefault="00811117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-1695224144"/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14:paraId="2B2D9EA6" w14:textId="77777777" w:rsidR="00684488" w:rsidRPr="00C2098A" w:rsidRDefault="00811117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827485106"/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14:paraId="102C2099" w14:textId="77777777" w:rsidR="00684488" w:rsidRPr="00C2098A" w:rsidRDefault="00811117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760293623"/>
      <w:docPartObj>
        <w:docPartGallery w:val="Page Numbers (Bottom of Page)"/>
        <w:docPartUnique/>
      </w:docPartObj>
    </w:sdtPr>
    <w:sdtEndPr/>
    <w:sdtContent>
      <w:p w14:paraId="66769644" w14:textId="77777777" w:rsidR="00C2098A" w:rsidRDefault="00217980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FA2A6A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217980" w14:paraId="1240E6B0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C2E7C1E" w14:textId="77777777" w:rsidR="00217980" w:rsidRDefault="00217980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60BDF5F" wp14:editId="6084F742">
                    <wp:extent cx="329184" cy="329184"/>
                    <wp:effectExtent l="0" t="0" r="0" b="0"/>
                    <wp:docPr id="27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8" name="Elipse 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0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Triángulo isósceles 3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7A80CC4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">
                    <o:lock v:ext="edit" aspectratio="t"/>
                    <v:oval id="Elipse 28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" fillcolor="#ea4e4e [3204]" stroked="f" strokeweight="1pt">
                      <v:stroke joinstyle="miter"/>
                    </v:oval>
                    <v:group id="Grupo 29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3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E5C74C6" w14:textId="77777777" w:rsidR="00217980" w:rsidRDefault="00217980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80E7E35" wp14:editId="0F0CB24A">
                    <wp:extent cx="329184" cy="329184"/>
                    <wp:effectExtent l="0" t="0" r="13970" b="13970"/>
                    <wp:docPr id="34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8E1B74D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rvnxIAAPNk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BF89CA8" w14:textId="77777777" w:rsidR="00217980" w:rsidRDefault="00217980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5207E19" wp14:editId="7A926E47">
                    <wp:extent cx="329184" cy="329184"/>
                    <wp:effectExtent l="0" t="0" r="13970" b="13970"/>
                    <wp:docPr id="37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0AB8C52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B9EB2DE" w14:textId="77777777" w:rsidR="00217980" w:rsidRDefault="00217980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E9D9AE5" wp14:editId="5F4C1BD4">
                    <wp:extent cx="329184" cy="329184"/>
                    <wp:effectExtent l="0" t="0" r="13970" b="13970"/>
                    <wp:docPr id="40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2B47DF4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217980" w14:paraId="5EC45EC2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-555553949"/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EndPr/>
          <w:sdtContent>
            <w:p w14:paraId="5EDEA11D" w14:textId="77777777" w:rsidR="00811117" w:rsidRPr="00CA3DF1" w:rsidRDefault="00811117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-1398894537"/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14:paraId="1DD7B1B3" w14:textId="77777777"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292758089"/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14:paraId="76C8E389" w14:textId="77777777"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762568074"/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14:paraId="13CDF1DD" w14:textId="77777777"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2E743083" w14:textId="77777777" w:rsidR="00217980" w:rsidRDefault="0021798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6B0A6169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CE77213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15C36A0" wp14:editId="59A87AA8">
                    <wp:extent cx="329184" cy="329184"/>
                    <wp:effectExtent l="0" t="0" r="0" b="0"/>
                    <wp:docPr id="854216938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348079561" name="Elipse 348079561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6796855" name="Grupo 166796855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050384359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1366656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6215793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8532376" name="Triángulo isósceles 1578532376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8D0311E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">
                    <o:lock v:ext="edit" aspectratio="t"/>
                    <v:oval id="Elipse 348079561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" fillcolor="#ea4e4e [3204]" stroked="f" strokeweight="1pt">
                      <v:stroke joinstyle="miter"/>
                    </v:oval>
                    <v:group id="Grupo 166796855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578532376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61024E8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F765367" wp14:editId="696A5E1F">
                    <wp:extent cx="329184" cy="329184"/>
                    <wp:effectExtent l="0" t="0" r="13970" b="13970"/>
                    <wp:docPr id="1739351628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86798223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80829423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21C2745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8MRoxIAAAJl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64C89A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0A9C4F2" wp14:editId="7BF55126">
                    <wp:extent cx="329184" cy="329184"/>
                    <wp:effectExtent l="0" t="0" r="13970" b="13970"/>
                    <wp:docPr id="1895222403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9164264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0768264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41C508F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AJ8Y8IKBEAAJddAAAOAAAAAAAAAAAA&#10;AAAAAC4CAABkcnMvZTJvRG9jLnhtbFBLAQItABQABgAIAAAAIQBoRxvQ2AAAAAMBAAAPAAAAAAAA&#10;AAAAAAAAAIITAABkcnMvZG93bnJldi54bWxQSwUGAAAAAAQABADzAAAAhx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9707A22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D372BD3" wp14:editId="1898EB70">
                    <wp:extent cx="329184" cy="329184"/>
                    <wp:effectExtent l="0" t="0" r="13970" b="13970"/>
                    <wp:docPr id="101408148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11248067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90057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38F7BA3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1FF62774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508761355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0847EB1D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738987265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4A1375A7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565463800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67955165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1471782678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666085B4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1854686547"/>
      <w:docPartObj>
        <w:docPartGallery w:val="Page Numbers (Bottom of Page)"/>
        <w:docPartUnique/>
      </w:docPartObj>
    </w:sdtPr>
    <w:sdtContent>
      <w:p w14:paraId="4154578B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76FE3ADE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0BC8178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D8CDA7D" wp14:editId="5FA6CD18">
                    <wp:extent cx="329184" cy="329184"/>
                    <wp:effectExtent l="0" t="0" r="0" b="0"/>
                    <wp:docPr id="1534234775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590106882" name="Elipse 590106882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65243877" name="Grupo 1465243877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399456339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286131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1585362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998217" name="Triángulo isósceles 380998217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DCE9B0B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">
                    <o:lock v:ext="edit" aspectratio="t"/>
                    <v:oval id="Elipse 590106882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" fillcolor="#ea4e4e [3204]" stroked="f" strokeweight="1pt">
                      <v:stroke joinstyle="miter"/>
                    </v:oval>
                    <v:group id="Grupo 1465243877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80998217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ABFCCBC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D16E9D6" wp14:editId="13158199">
                    <wp:extent cx="329184" cy="329184"/>
                    <wp:effectExtent l="0" t="0" r="13970" b="13970"/>
                    <wp:docPr id="168575073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408010913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48681484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205A810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GNsphIAAAN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7B1E10C0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B198FAB" wp14:editId="5EA958BA">
                    <wp:extent cx="329184" cy="329184"/>
                    <wp:effectExtent l="0" t="0" r="13970" b="13970"/>
                    <wp:docPr id="395530812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445809099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43836867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9DE3BEC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B758864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1BDCDF6" wp14:editId="0993098C">
                    <wp:extent cx="329184" cy="329184"/>
                    <wp:effectExtent l="0" t="0" r="13970" b="13970"/>
                    <wp:docPr id="1688139779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981078309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95395769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B88EDA7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DA23768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-675190917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12254EFD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775287787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3C53E899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521245754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7A0F0142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265234787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2CB02C5A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53349242" w14:textId="77777777" w:rsidR="00827938" w:rsidRDefault="00827938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6297F17F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6DADF4D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593EC03" wp14:editId="66D1E290">
                    <wp:extent cx="329184" cy="329184"/>
                    <wp:effectExtent l="0" t="0" r="0" b="0"/>
                    <wp:docPr id="1401663393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965814473" name="Elipse 1965814473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0961352" name="Grupo 80961352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424416233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7944527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6757966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0632712" name="Triángulo isósceles 140063271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06E54BF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">
                    <o:lock v:ext="edit" aspectratio="t"/>
                    <v:oval id="Elipse 1965814473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" fillcolor="#ea4e4e [3204]" stroked="f" strokeweight="1pt">
                      <v:stroke joinstyle="miter"/>
                    </v:oval>
                    <v:group id="Grupo 80961352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400632712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5B56252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CEDA65A" wp14:editId="64137DB8">
                    <wp:extent cx="329184" cy="329184"/>
                    <wp:effectExtent l="0" t="0" r="13970" b="13970"/>
                    <wp:docPr id="1216474758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6262739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127179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A52344B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2+yqRIAAABlAAAOAAAAZHJzL2Uyb0RvYy54bWzsXduOI7cRfQ+QfxDmMUA8TfZ94LURrB0j&#10;gOMY2Any3CtpLohGrUjanXX+yV/hH8spsqpFjrvIxhowEGD8sD1rHVWzeIpk3Tj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A8992FF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5ACAF06E" wp14:editId="36769E14">
                    <wp:extent cx="329184" cy="329184"/>
                    <wp:effectExtent l="0" t="0" r="13970" b="13970"/>
                    <wp:docPr id="1120247179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208659225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825246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57FAC49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9SRLREAAJh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F2f1JEtEQAAmF0AAA4AAAAA&#10;AAAAAAAAAAAALgIAAGRycy9lMm9Eb2MueG1sUEsBAi0AFAAGAAgAAAAhAGhHG9DYAAAAAwEAAA8A&#10;AAAAAAAAAAAAAAAAhxMAAGRycy9kb3ducmV2LnhtbFBLBQYAAAAABAAEAPMAAACM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AD904C0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7F9B313D" wp14:editId="7FBCF867">
                    <wp:extent cx="329184" cy="329184"/>
                    <wp:effectExtent l="0" t="0" r="13970" b="13970"/>
                    <wp:docPr id="152952042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605025420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75689818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53333EB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A3FR+GuBEAAM9jAAAOAAAAAAAAAAAAAAAAAC4CAABkcnMvZTJvRG9jLnhtbFBLAQIt&#10;ABQABgAIAAAAIQBoRxvQ2AAAAAMBAAAPAAAAAAAAAAAAAAAAABIUAABkcnMvZG93bnJldi54bWxQ&#10;SwUGAAAAAAQABADzAAAAFx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28F6E54D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1029330942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7A18745E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-1496795531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1735352F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472721329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6F460970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103544366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6CE504D2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1575426773"/>
      <w:docPartObj>
        <w:docPartGallery w:val="Page Numbers (Bottom of Page)"/>
        <w:docPartUnique/>
      </w:docPartObj>
    </w:sdtPr>
    <w:sdtContent>
      <w:p w14:paraId="22C77BF0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2B605D48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144A07D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F928261" wp14:editId="02A07991">
                    <wp:extent cx="329184" cy="329184"/>
                    <wp:effectExtent l="0" t="0" r="0" b="0"/>
                    <wp:docPr id="2062335372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102793873" name="Elipse 2102793873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34066555" name="Grupo 734066555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530435232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2320025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0365370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1901413" name="Triángulo isósceles 159190141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F5D1ACC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">
                    <o:lock v:ext="edit" aspectratio="t"/>
                    <v:oval id="Elipse 2102793873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" fillcolor="#ea4e4e [3204]" stroked="f" strokeweight="1pt">
                      <v:stroke joinstyle="miter"/>
                    </v:oval>
                    <v:group id="Grupo 734066555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591901413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0CDA059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164573C" wp14:editId="61739567">
                    <wp:extent cx="329184" cy="329184"/>
                    <wp:effectExtent l="0" t="0" r="13970" b="13970"/>
                    <wp:docPr id="1008506155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554115646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098119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D14BBD5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PGqRIAAAJ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B8D2E01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A3783E2" wp14:editId="2ECB4B6C">
                    <wp:extent cx="329184" cy="329184"/>
                    <wp:effectExtent l="0" t="0" r="13970" b="13970"/>
                    <wp:docPr id="2086653569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5018502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5550416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53A74A0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22AB4A1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48192B4D" wp14:editId="089F043D">
                    <wp:extent cx="329184" cy="329184"/>
                    <wp:effectExtent l="0" t="0" r="13970" b="13970"/>
                    <wp:docPr id="645440384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948873475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15171993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F270E75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46595028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2120330528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2AE75000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-180669006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06F4D65D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298721589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79D05066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145499264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47A9561C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6B64DC28" w14:textId="77777777" w:rsidR="00827938" w:rsidRDefault="00827938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07B2FCAD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AC0099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B94BD85" wp14:editId="64374685">
                    <wp:extent cx="329184" cy="329184"/>
                    <wp:effectExtent l="0" t="0" r="0" b="0"/>
                    <wp:docPr id="539157700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141231735" name="Elipse 2141231735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74411092" name="Grupo 374411092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65344892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2924417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877389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519888" name="Triángulo isósceles 63519888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E87C28F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AKNP5/QwgAAC45AAAOAAAAAAAA&#10;AAAAAAAAAC4CAABkcnMvZTJvRG9jLnhtbFBLAQItABQABgAIAAAAIQBoRxvQ2AAAAAMBAAAPAAAA&#10;AAAAAAAAAAAAAJ0KAABkcnMvZG93bnJldi54bWxQSwUGAAAAAAQABADzAAAAogsAAAAA&#10;">
                    <o:lock v:ext="edit" aspectratio="t"/>
                    <v:oval id="Elipse 2141231735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" fillcolor="#ea4e4e [3204]" stroked="f" strokeweight="1pt">
                      <v:stroke joinstyle="miter"/>
                    </v:oval>
                    <v:group id="Grupo 374411092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63519888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29FCBD8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79946CA" wp14:editId="0E3D917F">
                    <wp:extent cx="329184" cy="329184"/>
                    <wp:effectExtent l="0" t="0" r="13970" b="13970"/>
                    <wp:docPr id="2030327712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234937412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1462589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DA81F30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75BE446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B036E01" wp14:editId="7DA01764">
                    <wp:extent cx="329184" cy="329184"/>
                    <wp:effectExtent l="0" t="0" r="13970" b="13970"/>
                    <wp:docPr id="1464217317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24667749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10448254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478B202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B514438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1AE616D" wp14:editId="19DC3D16">
                    <wp:extent cx="329184" cy="329184"/>
                    <wp:effectExtent l="0" t="0" r="13970" b="13970"/>
                    <wp:docPr id="358109047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263266967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81268847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9FD3AA6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905AF4E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2055376480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789434A3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1369410831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8B44F78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-1008979564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68598AFA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1570689851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4E359799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474059417"/>
      <w:docPartObj>
        <w:docPartGallery w:val="Page Numbers (Bottom of Page)"/>
        <w:docPartUnique/>
      </w:docPartObj>
    </w:sdtPr>
    <w:sdtContent>
      <w:p w14:paraId="6A2344A9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Diseño de tabla de pie de página para la información de contacto"/>
    </w:tblPr>
    <w:tblGrid>
      <w:gridCol w:w="2630"/>
      <w:gridCol w:w="2630"/>
      <w:gridCol w:w="2631"/>
      <w:gridCol w:w="2631"/>
    </w:tblGrid>
    <w:tr w:rsidR="00827938" w14:paraId="05DA88DB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07D6A54" w14:textId="77777777" w:rsidR="00827938" w:rsidRDefault="00827938" w:rsidP="00217980">
          <w:pPr>
            <w:pStyle w:val="Piedepgina"/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1202819" wp14:editId="39AF0CEA">
                    <wp:extent cx="329184" cy="329184"/>
                    <wp:effectExtent l="0" t="0" r="0" b="0"/>
                    <wp:docPr id="1844227838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494391323" name="Elipse 1494391323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86659699" name="Grupo 158665969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97424331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3624892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0363453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338956" name="Triángulo isósceles 75338956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C5298F1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">
                    <o:lock v:ext="edit" aspectratio="t"/>
                    <v:oval id="Elipse 1494391323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" fillcolor="#ea4e4e [3204]" stroked="f" strokeweight="1pt">
                      <v:stroke joinstyle="miter"/>
                    </v:oval>
                    <v:group id="Grupo 1586659699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">
                      <v:shape id="Forma libre 30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75338956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664E41F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B8F51F1" wp14:editId="1447315E">
                    <wp:extent cx="329184" cy="329184"/>
                    <wp:effectExtent l="0" t="0" r="13970" b="13970"/>
                    <wp:docPr id="1158488159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15672243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26590119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49AEA06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XQqBIAAAN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790374E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0A3D9A13" wp14:editId="784C83D8">
                    <wp:extent cx="329184" cy="329184"/>
                    <wp:effectExtent l="0" t="0" r="13970" b="13970"/>
                    <wp:docPr id="1562598736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820568299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7709823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B65513B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42A66E19" w14:textId="77777777" w:rsidR="00827938" w:rsidRDefault="00827938" w:rsidP="00217980">
          <w:pPr>
            <w:pStyle w:val="Piedepgina"/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A6AF779" wp14:editId="64A49620">
                    <wp:extent cx="329184" cy="329184"/>
                    <wp:effectExtent l="0" t="0" r="13970" b="13970"/>
                    <wp:docPr id="964947374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936103975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0825275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3FD8D37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71B46A11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Dirección de correo electrónico:"/>
            <w:id w:val="1445033597"/>
            <w:placeholder>
              <w:docPart w:val="126AA999482340B180FBF94B798EED5A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2BC0EFE2" w14:textId="77777777" w:rsidR="00827938" w:rsidRPr="00CA3DF1" w:rsidRDefault="00827938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ntrolador de Twitter:"/>
            <w:tag w:val="Controlador de Twitter:"/>
            <w:id w:val="-123473689"/>
            <w:placeholder>
              <w:docPart w:val="B9BE52ABF0004E7B81DE03E8018A1394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23BF7F07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056043396"/>
            <w:placeholder>
              <w:docPart w:val="FD58272C55AB4DD8A793141109785B64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047905CA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164472676"/>
            <w:placeholder>
              <w:docPart w:val="1BF5FBF759F348C594157ACCAF4B029C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31DFCC7B" w14:textId="77777777" w:rsidR="00827938" w:rsidRPr="00C2098A" w:rsidRDefault="00827938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14:paraId="3155F0C8" w14:textId="77777777" w:rsidR="00827938" w:rsidRDefault="00827938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30"/>
      <w:gridCol w:w="2630"/>
      <w:gridCol w:w="2631"/>
      <w:gridCol w:w="2631"/>
    </w:tblGrid>
    <w:tr w:rsidR="00827938" w14:paraId="4F754E6A" w14:textId="77777777" w:rsidTr="00B60A8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38B8E9A" w14:textId="77777777" w:rsidR="00827938" w:rsidRDefault="00827938" w:rsidP="00684488">
          <w:pPr>
            <w:pStyle w:val="Piedepgina"/>
            <w:rPr>
              <w:noProof/>
            </w:rPr>
          </w:pPr>
          <w:r w:rsidRPr="00CA3DF1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185F952E" wp14:editId="25EAD25D">
                    <wp:extent cx="329184" cy="329184"/>
                    <wp:effectExtent l="0" t="0" r="0" b="0"/>
                    <wp:docPr id="1711501853" name="Grupo 102" title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949903983" name="Elipse 1949903983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3029077" name="Grupo 213029077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92014689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681646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055020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4022384" name="Triángulo isósceles 1984022384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7FF5042" id="Grupo 102" o:spid="_x0000_s1026" alt="Título: 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">
                    <o:lock v:ext="edit" aspectratio="t"/>
                    <v:oval id="Elipse 1949903983" o:spid="_x0000_s1027" style="position:absolute;width:7345;height:7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" fillcolor="#ea4e4e [3204]" stroked="f" strokeweight="1pt">
                      <v:stroke joinstyle="miter"/>
                    </v:oval>
                    <v:group id="Grupo 213029077" o:spid="_x0000_s1028" style="position:absolute;left:1639;top:2458;width:4067;height:2429" coordorigin="1639,2458" coordsize="7278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">
                      <v:shape id="Forma libre 19" o:spid="_x0000_s1029" style="position:absolute;left:1639;top:4715;width:7279;height:2090;flip:y;visibility:visible;mso-wrap-style:square;v-text-anchor:middle" coordsize="785097,20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1984022384" o:spid="_x0000_s1032" type="#_x0000_t5" style="position:absolute;left:1687;top:2458;width:7231;height:2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BEA80CA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3C950CA8" wp14:editId="3D135ED3">
                    <wp:extent cx="329184" cy="329184"/>
                    <wp:effectExtent l="0" t="0" r="13970" b="13970"/>
                    <wp:docPr id="1010297388" name="Grupo 4" title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130105036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99426761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2C14777" id="Grupo 4" o:spid="_x0000_s1026" alt="Título: 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ea4e4e [3204]" strokecolor="#ea4e4e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E5B8CDD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2B299DAB" wp14:editId="76927ADD">
                    <wp:extent cx="329184" cy="329184"/>
                    <wp:effectExtent l="0" t="0" r="13970" b="13970"/>
                    <wp:docPr id="1471729423" name="Grupo 10" title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51169162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45174060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AD9BEF5" id="Grupo 10" o:spid="_x0000_s1026" alt="Título: 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ea4e4e [3204]" strokecolor="#ea4e4e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5937DF10" w14:textId="77777777" w:rsidR="00827938" w:rsidRDefault="00827938" w:rsidP="00684488">
          <w:pPr>
            <w:pStyle w:val="Piedepgina"/>
            <w:rPr>
              <w:noProof/>
            </w:rPr>
          </w:pPr>
          <w:r w:rsidRPr="00C2098A">
            <w:rPr>
              <w:noProof/>
              <w:lang w:bidi="es-ES"/>
            </w:rPr>
            <mc:AlternateContent>
              <mc:Choice Requires="wpg">
                <w:drawing>
                  <wp:inline distT="0" distB="0" distL="0" distR="0" wp14:anchorId="6C807701" wp14:editId="176251FC">
                    <wp:extent cx="329184" cy="329184"/>
                    <wp:effectExtent l="0" t="0" r="13970" b="13970"/>
                    <wp:docPr id="1507248735" name="Grupo 16" title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254164714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4416973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B00F910" id="Grupo 16" o:spid="_x0000_s1026" alt="Título: 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ea4e4e [3204]" strokecolor="#ea4e4e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827938" w14:paraId="251655EC" w14:textId="77777777" w:rsidTr="00284544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rreo electrónico:"/>
            <w:tag w:val="Dirección de correo electrónico:"/>
            <w:id w:val="-342855711"/>
            <w:placeholder>
              <w:docPart w:val="9C4A74E77E984AD9AAEAE5BD338770A2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Content>
            <w:p w14:paraId="624E1E09" w14:textId="77777777" w:rsidR="00827938" w:rsidRPr="00CA3DF1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Controlador de Twitter:"/>
            <w:tag w:val="Controlador de Twitter:"/>
            <w:id w:val="1890995342"/>
            <w:placeholder>
              <w:docPart w:val="DF16C695360E4A89B3614DEB0EFAFDA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Content>
            <w:p w14:paraId="69E31DD4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Controlador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Teléfono:"/>
            <w:tag w:val="Teléfono:"/>
            <w:id w:val="880365190"/>
            <w:placeholder>
              <w:docPart w:val="2E2FB7D5DA114BE0BA558DA634DFED6B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Content>
            <w:p w14:paraId="48FC30B2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rPr>
              <w:noProof/>
            </w:rPr>
            <w:alias w:val="Dirección URL de LinkedIn:"/>
            <w:tag w:val="Dirección URL de LinkedIn:"/>
            <w:id w:val="-1117992082"/>
            <w:placeholder>
              <w:docPart w:val="86C7FCE609A74603A6C3DDB093384E00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Content>
            <w:p w14:paraId="0DE4FEF9" w14:textId="77777777" w:rsidR="00827938" w:rsidRPr="00C2098A" w:rsidRDefault="00827938" w:rsidP="00811117">
              <w:pPr>
                <w:pStyle w:val="Piedepgina"/>
                <w:rPr>
                  <w:noProof/>
                </w:rPr>
              </w:pPr>
              <w:r>
                <w:rPr>
                  <w:noProof/>
                  <w:lang w:bidi="es-ES"/>
                </w:rPr>
                <w:t>Dirección URL de LinkedIn</w:t>
              </w:r>
            </w:p>
          </w:sdtContent>
        </w:sdt>
      </w:tc>
    </w:tr>
  </w:tbl>
  <w:sdt>
    <w:sdtPr>
      <w:rPr>
        <w:noProof/>
      </w:rPr>
      <w:id w:val="-1578517552"/>
      <w:docPartObj>
        <w:docPartGallery w:val="Page Numbers (Bottom of Page)"/>
        <w:docPartUnique/>
      </w:docPartObj>
    </w:sdtPr>
    <w:sdtContent>
      <w:p w14:paraId="64EB12CD" w14:textId="77777777" w:rsidR="00827938" w:rsidRDefault="00827938" w:rsidP="00217980">
        <w:pPr>
          <w:pStyle w:val="Piedepgina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C983F" w14:textId="77777777" w:rsidR="00827938" w:rsidRDefault="00827938" w:rsidP="00713050">
      <w:pPr>
        <w:spacing w:line="240" w:lineRule="auto"/>
      </w:pPr>
      <w:r>
        <w:separator/>
      </w:r>
    </w:p>
  </w:footnote>
  <w:footnote w:type="continuationSeparator" w:id="0">
    <w:p w14:paraId="06E350F0" w14:textId="77777777" w:rsidR="00827938" w:rsidRDefault="00827938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6899DB5E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69D1D921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-640890720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3EC730DB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3283B715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475648841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02137048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46274901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769581341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7AAA0BF6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7181A0DA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2A620E7" wp14:editId="3A48E388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801743225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759510802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43725936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759114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B62A16E" id="Grupo 3" o:spid="_x0000_s1026" style="position:absolute;margin-left:0;margin-top:-146.5pt;width:524.9pt;height:142.55pt;z-index:-251655168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5CF6B153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1981CA4F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1250928108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07BF0FE8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233B0042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-1109967322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2985A95D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-1792044402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-1589834759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47D1F6D2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7EFDB196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C139D95" wp14:editId="179151E8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1353796690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514748123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5429436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5836046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578E2B4" id="Grupo 3" o:spid="_x0000_s1026" style="position:absolute;margin-left:0;margin-top:-146.5pt;width:524.9pt;height:142.55pt;z-index:-251636736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125981" w:rsidRPr="00F207C0" w14:paraId="7414E3F8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6EA97CCF" w14:textId="77777777" w:rsidR="00125981" w:rsidRPr="00F207C0" w:rsidRDefault="00CC4527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-671179607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/>
            <w:sdtContent>
              <w:r w:rsidR="007A4401"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125981" w14:paraId="47214241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7726167E" w14:textId="77777777" w:rsidR="00125981" w:rsidRPr="00EF7109" w:rsidRDefault="00CC4527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1464918600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7A4401"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0B39E560" w14:textId="77777777" w:rsidR="00125981" w:rsidRDefault="00CC4527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1328027245"/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125981"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 w:rsidR="00125981"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-1860885654"/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125981"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61F7A229" w14:textId="77777777" w:rsidR="00125981" w:rsidRPr="00F207C0" w:rsidRDefault="00125981" w:rsidP="00125981">
          <w:pPr>
            <w:rPr>
              <w:noProof/>
            </w:rPr>
          </w:pPr>
        </w:p>
      </w:tc>
    </w:tr>
  </w:tbl>
  <w:p w14:paraId="607AA291" w14:textId="77777777" w:rsidR="00217980" w:rsidRDefault="00FA2A6A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7D18B48" wp14:editId="2CD9088C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1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7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CBD073" id="Grupo 3" o:spid="_x0000_s1026" style="position:absolute;margin-left:0;margin-top:-146.5pt;width:524.9pt;height:142.55pt;z-index:-251657216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0ECF698F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59C1FB32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-1988315375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26D95EA1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01CE80DD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1873880842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6A324DA3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-224221411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1821927356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7C100CFE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46113B09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27EFBEA" wp14:editId="1C931368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1106769295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1192216444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6906739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4553902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C6F44C" id="Grupo 3" o:spid="_x0000_s1026" style="position:absolute;margin-left:0;margin-top:-146.5pt;width:524.9pt;height:142.55pt;z-index:-251653120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3C0851C5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63D576DF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-1480153504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5591AFB6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0F3E43F9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631822800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62C25DB4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1495909915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1908336507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510EB37B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2635D579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8E1F5A8" wp14:editId="3F9A17E8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71241196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2053300582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4583992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5605444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1CEF3F" id="Grupo 3" o:spid="_x0000_s1026" style="position:absolute;margin-left:0;margin-top:-146.5pt;width:524.9pt;height:142.55pt;z-index:-251651072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30D7B6A4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2AA8B65D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1901321444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5E2E8F68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2568CC47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2029136247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40718600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159360879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-1455863207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3B4067B7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5E867F47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577254C7" wp14:editId="582B2E1C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1221685699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1200381770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3398971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98988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378D180" id="Grupo 3" o:spid="_x0000_s1026" style="position:absolute;margin-left:0;margin-top:-146.5pt;width:524.9pt;height:142.55pt;z-index:-251649024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5CBF79E3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13BD113A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852149590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6DBB44C2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574A8B67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-750272777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61D2C422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1700432149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1265503007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4449C2B5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38B3D507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19203A2C" wp14:editId="046456B8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351265454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1736761491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662018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9072280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AFD2DC" id="Grupo 3" o:spid="_x0000_s1026" style="position:absolute;margin-left:0;margin-top:-146.5pt;width:524.9pt;height:142.55pt;z-index:-251646976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0C5A05F4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1A6BDB58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882749256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03BCD384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36CA7CA3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-789520712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111C3F80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-1303776691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-619371558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7E0B2366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74A32BE4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39165BE4" wp14:editId="29D01ADD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23782430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963737926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303796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902997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40682C" id="Grupo 3" o:spid="_x0000_s1026" style="position:absolute;margin-left:0;margin-top:-146.5pt;width:524.9pt;height:142.55pt;z-index:-251644928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4FC42E3F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4C16FA20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-362134306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0D72F0C9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2886821B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1209839035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4B3A0F8A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1150105036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352689789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0D8C05B8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342F0EE3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4EEBABDA" wp14:editId="422C9DBE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1746965251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747766416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017052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023748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00348C" id="Grupo 3" o:spid="_x0000_s1026" style="position:absolute;margin-left:0;margin-top:-146.5pt;width:524.9pt;height:142.55pt;z-index:-251642880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6FBD7929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4907D2E6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960224187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116FA28C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4C328ECE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-111977125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4A9D5917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-1118837685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1819063540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02BB8A83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52DE153A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665FDB8D" wp14:editId="0676A544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38012384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2071938002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0360716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39441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B1589A1" id="Grupo 3" o:spid="_x0000_s1026" style="position:absolute;margin-left:0;margin-top:-146.5pt;width:524.9pt;height:142.55pt;z-index:-251640832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Diseño de tabla de encabezado de página de continuación"/>
    </w:tblPr>
    <w:tblGrid>
      <w:gridCol w:w="3786"/>
      <w:gridCol w:w="6736"/>
    </w:tblGrid>
    <w:tr w:rsidR="00827938" w:rsidRPr="00F207C0" w14:paraId="3CE8E028" w14:textId="77777777" w:rsidTr="00D87154">
      <w:trPr>
        <w:trHeight w:hRule="exact" w:val="2952"/>
      </w:trPr>
      <w:tc>
        <w:tcPr>
          <w:tcW w:w="3787" w:type="dxa"/>
          <w:tcMar>
            <w:top w:w="792" w:type="dxa"/>
            <w:right w:w="720" w:type="dxa"/>
          </w:tcMar>
        </w:tcPr>
        <w:p w14:paraId="32E121C0" w14:textId="77777777" w:rsidR="00827938" w:rsidRPr="00F207C0" w:rsidRDefault="00827938" w:rsidP="00F328B4">
          <w:pPr>
            <w:pStyle w:val="Iniciales"/>
            <w:rPr>
              <w:noProof/>
            </w:rPr>
          </w:pPr>
          <w:sdt>
            <w:sdtPr>
              <w:rPr>
                <w:noProof/>
              </w:rPr>
              <w:alias w:val="Iniciales:"/>
              <w:tag w:val="Iniciales:"/>
              <w:id w:val="1989823467"/>
              <w:placeholder>
                <w:docPart w:val="C60B818C8938461B829113BAE3024A8B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>
                <w:rPr>
                  <w:noProof/>
                </w:rPr>
                <w:t>el cafecito</w:t>
              </w:r>
            </w:sdtContent>
          </w:sdt>
        </w:p>
      </w:tc>
      <w:tc>
        <w:tcPr>
          <w:tcW w:w="6739" w:type="dxa"/>
          <w:tcMar>
            <w:top w:w="792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Diseño de tabla de título"/>
          </w:tblPr>
          <w:tblGrid>
            <w:gridCol w:w="6736"/>
          </w:tblGrid>
          <w:tr w:rsidR="00827938" w14:paraId="4594C878" w14:textId="77777777" w:rsidTr="00B56E1F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14:paraId="01D886A4" w14:textId="77777777" w:rsidR="00827938" w:rsidRPr="00EF7109" w:rsidRDefault="00827938" w:rsidP="00EF7109">
                <w:pPr>
                  <w:pStyle w:val="Ttulo1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Escriba su nombre:"/>
                    <w:tag w:val="Escriba su nombre:"/>
                    <w:id w:val="-1007280537"/>
                    <w:placeholder>
                      <w:docPart w:val="C054E664436E4E7181177730C3A6F0BE"/>
                    </w:placeholder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</w:rPr>
                      <w:t>cardoza jicel</w:t>
                    </w:r>
                  </w:sdtContent>
                </w:sdt>
              </w:p>
              <w:p w14:paraId="6AB1E46B" w14:textId="77777777" w:rsidR="00827938" w:rsidRDefault="00827938" w:rsidP="00125981">
                <w:pPr>
                  <w:pStyle w:val="Ttulo2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Profesión o sector:"/>
                    <w:tag w:val="Profesión o sector:"/>
                    <w:id w:val="-1484851452"/>
                    <w:placeholder>
                      <w:docPart w:val="30B125340A9D4B8996E036953C3529B7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Content>
                    <w:r>
                      <w:rPr>
                        <w:noProof/>
                        <w:lang w:bidi="es-ES"/>
                      </w:rPr>
                      <w:t>Profesión o sector</w:t>
                    </w:r>
                  </w:sdtContent>
                </w:sdt>
                <w:r>
                  <w:rPr>
                    <w:noProof/>
                    <w:lang w:bidi="es-ES"/>
                  </w:rPr>
                  <w:t xml:space="preserve"> | </w:t>
                </w:r>
                <w:sdt>
                  <w:sdtPr>
                    <w:rPr>
                      <w:noProof/>
                    </w:rPr>
                    <w:alias w:val="Vínculo a otras propiedades en línea:"/>
                    <w:tag w:val="Vínculo a otras propiedades en línea:"/>
                    <w:id w:val="-826660861"/>
                    <w:placeholder>
                      <w:docPart w:val="2F521EA2563442979AD53E87985F7E23"/>
                    </w:placeholder>
                    <w:showingPlcHdr/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Content>
                    <w:r w:rsidRPr="009B3C40">
                      <w:rPr>
                        <w:noProof/>
                        <w:lang w:bidi="es-ES"/>
                      </w:rPr>
                      <w:t>Vínculo a otras propiedades en línea: Cartera, sitio web o blog</w:t>
                    </w:r>
                  </w:sdtContent>
                </w:sdt>
              </w:p>
            </w:tc>
          </w:tr>
        </w:tbl>
        <w:p w14:paraId="77DB8E24" w14:textId="77777777" w:rsidR="00827938" w:rsidRPr="00F207C0" w:rsidRDefault="00827938" w:rsidP="00125981">
          <w:pPr>
            <w:rPr>
              <w:noProof/>
            </w:rPr>
          </w:pPr>
        </w:p>
      </w:tc>
    </w:tr>
  </w:tbl>
  <w:p w14:paraId="4CEC39B8" w14:textId="77777777" w:rsidR="00827938" w:rsidRDefault="00827938">
    <w:pPr>
      <w:pStyle w:val="Encabezado"/>
      <w:rPr>
        <w:noProof/>
      </w:rPr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910B9B2" wp14:editId="11B0E9A9">
              <wp:simplePos x="0" y="0"/>
              <wp:positionH relativeFrom="column">
                <wp:posOffset>0</wp:posOffset>
              </wp:positionH>
              <wp:positionV relativeFrom="paragraph">
                <wp:posOffset>-1860550</wp:posOffset>
              </wp:positionV>
              <wp:extent cx="6665965" cy="1810512"/>
              <wp:effectExtent l="0" t="0" r="1905" b="0"/>
              <wp:wrapNone/>
              <wp:docPr id="457708808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965" cy="1810512"/>
                        <a:chOff x="0" y="0"/>
                        <a:chExt cx="6665965" cy="1810512"/>
                      </a:xfrm>
                    </wpg:grpSpPr>
                    <wps:wsp>
                      <wps:cNvPr id="1817887035" name="Rectángulo rojo"/>
                      <wps:cNvSpPr/>
                      <wps:spPr>
                        <a:xfrm>
                          <a:off x="1133475" y="419100"/>
                          <a:ext cx="5532490" cy="10059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5559333" name="Círculo blanco"/>
                      <wps:cNvSpPr/>
                      <wps:spPr>
                        <a:xfrm>
                          <a:off x="57150" y="57150"/>
                          <a:ext cx="1704477" cy="17044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0816095" name="Círculo rojo"/>
                      <wps:cNvSpPr/>
                      <wps:spPr>
                        <a:xfrm>
                          <a:off x="0" y="0"/>
                          <a:ext cx="1810506" cy="1810512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96E9F4" id="Grupo 3" o:spid="_x0000_s1026" style="position:absolute;margin-left:0;margin-top:-146.5pt;width:524.9pt;height:142.55pt;z-index:-251638784;mso-width-relative:margin;mso-height-relative:margin" coordsize="66659,1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">
              <v:rect id="Rectángulo rojo" o:spid="_x0000_s1027" style="position:absolute;left:11334;top:4191;width:553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" fillcolor="#ea4e4e [3204]" stroked="f" strokeweight="1pt"/>
              <v:oval id="Círculo blanco" o:spid="_x0000_s1028" style="position:absolute;left:571;top:571;width:17045;height:1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" fillcolor="white [3212]" stroked="f" strokeweight="1pt">
                <v:stroke joinstyle="miter"/>
              </v:oval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 rojo" o:spid="_x0000_s1029" type="#_x0000_t23" style="position:absolute;width:18105;height:18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" adj="626" fillcolor="#ea4e4e [3204]" stroked="f" strokeweight="1p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FFFFFF7C"/>
    <w:multiLevelType w:val="singleLevel"/>
    <w:tmpl w:val="9C1C44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1">
    <w:nsid w:val="FFFFFF7D"/>
    <w:multiLevelType w:val="singleLevel"/>
    <w:tmpl w:val="825A44A6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1">
    <w:nsid w:val="FFFFFF7E"/>
    <w:multiLevelType w:val="singleLevel"/>
    <w:tmpl w:val="6B46D7E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1">
    <w:nsid w:val="FFFFFF7F"/>
    <w:multiLevelType w:val="singleLevel"/>
    <w:tmpl w:val="6834314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1">
    <w:nsid w:val="FFFFFF80"/>
    <w:multiLevelType w:val="singleLevel"/>
    <w:tmpl w:val="8C3A1C9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1">
    <w:nsid w:val="FFFFFF81"/>
    <w:multiLevelType w:val="singleLevel"/>
    <w:tmpl w:val="17406E9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1">
    <w:nsid w:val="FFFFFF82"/>
    <w:multiLevelType w:val="singleLevel"/>
    <w:tmpl w:val="C944D77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1">
    <w:nsid w:val="FFFFFF83"/>
    <w:multiLevelType w:val="singleLevel"/>
    <w:tmpl w:val="1C98407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1">
    <w:nsid w:val="FFFFFF88"/>
    <w:multiLevelType w:val="singleLevel"/>
    <w:tmpl w:val="F836D2A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1">
    <w:nsid w:val="FFFFFF89"/>
    <w:multiLevelType w:val="singleLevel"/>
    <w:tmpl w:val="DD2686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5A3A2B2B"/>
    <w:multiLevelType w:val="hybridMultilevel"/>
    <w:tmpl w:val="EEB6600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32494">
    <w:abstractNumId w:val="9"/>
  </w:num>
  <w:num w:numId="2" w16cid:durableId="941302058">
    <w:abstractNumId w:val="7"/>
  </w:num>
  <w:num w:numId="3" w16cid:durableId="1575235011">
    <w:abstractNumId w:val="6"/>
  </w:num>
  <w:num w:numId="4" w16cid:durableId="1723674256">
    <w:abstractNumId w:val="5"/>
  </w:num>
  <w:num w:numId="5" w16cid:durableId="310183293">
    <w:abstractNumId w:val="4"/>
  </w:num>
  <w:num w:numId="6" w16cid:durableId="1514150325">
    <w:abstractNumId w:val="8"/>
  </w:num>
  <w:num w:numId="7" w16cid:durableId="989091263">
    <w:abstractNumId w:val="3"/>
  </w:num>
  <w:num w:numId="8" w16cid:durableId="242029052">
    <w:abstractNumId w:val="2"/>
  </w:num>
  <w:num w:numId="9" w16cid:durableId="825512245">
    <w:abstractNumId w:val="1"/>
  </w:num>
  <w:num w:numId="10" w16cid:durableId="1617252300">
    <w:abstractNumId w:val="0"/>
  </w:num>
  <w:num w:numId="11" w16cid:durableId="4798050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401"/>
    <w:rsid w:val="00022E2F"/>
    <w:rsid w:val="000353A6"/>
    <w:rsid w:val="0006350A"/>
    <w:rsid w:val="000B0C2C"/>
    <w:rsid w:val="000E5C48"/>
    <w:rsid w:val="0011675E"/>
    <w:rsid w:val="00125981"/>
    <w:rsid w:val="00125AB1"/>
    <w:rsid w:val="00135EC8"/>
    <w:rsid w:val="00151C62"/>
    <w:rsid w:val="00184BAC"/>
    <w:rsid w:val="00193DDE"/>
    <w:rsid w:val="001B403A"/>
    <w:rsid w:val="00217980"/>
    <w:rsid w:val="00223B22"/>
    <w:rsid w:val="00236E19"/>
    <w:rsid w:val="00247A2D"/>
    <w:rsid w:val="00271662"/>
    <w:rsid w:val="0027404F"/>
    <w:rsid w:val="00284544"/>
    <w:rsid w:val="00287B61"/>
    <w:rsid w:val="00293B83"/>
    <w:rsid w:val="002971F2"/>
    <w:rsid w:val="002B091C"/>
    <w:rsid w:val="002B6072"/>
    <w:rsid w:val="002C2CDD"/>
    <w:rsid w:val="002D45C6"/>
    <w:rsid w:val="00313E86"/>
    <w:rsid w:val="00364079"/>
    <w:rsid w:val="00375460"/>
    <w:rsid w:val="003A05FE"/>
    <w:rsid w:val="004077FB"/>
    <w:rsid w:val="00424DD9"/>
    <w:rsid w:val="00443F85"/>
    <w:rsid w:val="004717C5"/>
    <w:rsid w:val="004A7665"/>
    <w:rsid w:val="004D4DB9"/>
    <w:rsid w:val="004D7F4E"/>
    <w:rsid w:val="004F3774"/>
    <w:rsid w:val="00543DB7"/>
    <w:rsid w:val="0055382B"/>
    <w:rsid w:val="00560755"/>
    <w:rsid w:val="005666E8"/>
    <w:rsid w:val="005A530F"/>
    <w:rsid w:val="005D4417"/>
    <w:rsid w:val="005F7C2F"/>
    <w:rsid w:val="00610578"/>
    <w:rsid w:val="00621FD0"/>
    <w:rsid w:val="00641630"/>
    <w:rsid w:val="006658C4"/>
    <w:rsid w:val="00674A6E"/>
    <w:rsid w:val="00684488"/>
    <w:rsid w:val="006A3CE7"/>
    <w:rsid w:val="006C4C50"/>
    <w:rsid w:val="006E1DC7"/>
    <w:rsid w:val="006E7384"/>
    <w:rsid w:val="00706F7F"/>
    <w:rsid w:val="00713050"/>
    <w:rsid w:val="00746F7F"/>
    <w:rsid w:val="007623E5"/>
    <w:rsid w:val="00796BFE"/>
    <w:rsid w:val="007A4401"/>
    <w:rsid w:val="007C16C5"/>
    <w:rsid w:val="007C7C1A"/>
    <w:rsid w:val="00811117"/>
    <w:rsid w:val="00827938"/>
    <w:rsid w:val="00864D4A"/>
    <w:rsid w:val="008A1907"/>
    <w:rsid w:val="008C44E9"/>
    <w:rsid w:val="008E1D0F"/>
    <w:rsid w:val="0092758D"/>
    <w:rsid w:val="009D6855"/>
    <w:rsid w:val="009F75B3"/>
    <w:rsid w:val="00A056FC"/>
    <w:rsid w:val="00A238EE"/>
    <w:rsid w:val="00A3627D"/>
    <w:rsid w:val="00A42540"/>
    <w:rsid w:val="00A961DC"/>
    <w:rsid w:val="00AD22CE"/>
    <w:rsid w:val="00B56E1F"/>
    <w:rsid w:val="00B60A88"/>
    <w:rsid w:val="00B66BFE"/>
    <w:rsid w:val="00BF65DF"/>
    <w:rsid w:val="00C018EF"/>
    <w:rsid w:val="00C05502"/>
    <w:rsid w:val="00C2098A"/>
    <w:rsid w:val="00C20CF3"/>
    <w:rsid w:val="00C57D37"/>
    <w:rsid w:val="00C7741E"/>
    <w:rsid w:val="00CA3DF1"/>
    <w:rsid w:val="00CA4581"/>
    <w:rsid w:val="00CA56C1"/>
    <w:rsid w:val="00CC4527"/>
    <w:rsid w:val="00CE18D5"/>
    <w:rsid w:val="00D123DB"/>
    <w:rsid w:val="00D87154"/>
    <w:rsid w:val="00E024C9"/>
    <w:rsid w:val="00E21E0D"/>
    <w:rsid w:val="00E22E87"/>
    <w:rsid w:val="00E8007E"/>
    <w:rsid w:val="00E96C92"/>
    <w:rsid w:val="00EF7109"/>
    <w:rsid w:val="00F207C0"/>
    <w:rsid w:val="00F20AE5"/>
    <w:rsid w:val="00F30A68"/>
    <w:rsid w:val="00F328B4"/>
    <w:rsid w:val="00F645C7"/>
    <w:rsid w:val="00F87ECA"/>
    <w:rsid w:val="00F9000F"/>
    <w:rsid w:val="00FA2A6A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B0983"/>
  <w15:chartTrackingRefBased/>
  <w15:docId w15:val="{589B612E-D750-4880-938A-E0C47A24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82B"/>
  </w:style>
  <w:style w:type="paragraph" w:styleId="Ttulo1">
    <w:name w:val="heading 1"/>
    <w:basedOn w:val="Normal"/>
    <w:link w:val="Ttulo1C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55382B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55382B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0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057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057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5382B"/>
    <w:rPr>
      <w:rFonts w:asciiTheme="majorHAnsi" w:eastAsiaTheme="majorEastAsia" w:hAnsiTheme="majorHAnsi" w:cstheme="majorBidi"/>
      <w:caps/>
      <w:sz w:val="32"/>
      <w:szCs w:val="24"/>
    </w:rPr>
  </w:style>
  <w:style w:type="table" w:styleId="Tablaconcuadrcula">
    <w:name w:val="Table Grid"/>
    <w:basedOn w:val="Tabla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8"/>
    <w:qFormat/>
    <w:rsid w:val="00E22E87"/>
    <w:pPr>
      <w:spacing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D123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rsid w:val="0055382B"/>
    <w:rPr>
      <w:rFonts w:asciiTheme="majorHAnsi" w:eastAsiaTheme="majorEastAsia" w:hAnsiTheme="majorHAnsi" w:cstheme="majorBidi"/>
      <w:iCs/>
      <w:caps/>
    </w:rPr>
  </w:style>
  <w:style w:type="paragraph" w:styleId="Encabezado">
    <w:name w:val="header"/>
    <w:basedOn w:val="Normal"/>
    <w:link w:val="EncabezadoCar"/>
    <w:uiPriority w:val="99"/>
    <w:unhideWhenUsed/>
    <w:rsid w:val="00151C62"/>
    <w:pPr>
      <w:spacing w:line="240" w:lineRule="auto"/>
    </w:pPr>
  </w:style>
  <w:style w:type="paragraph" w:customStyle="1" w:styleId="Iniciales">
    <w:name w:val="Iniciales"/>
    <w:basedOn w:val="Normal"/>
    <w:next w:val="Ttulo3"/>
    <w:uiPriority w:val="1"/>
    <w:qFormat/>
    <w:rsid w:val="0055382B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EncabezadoCar">
    <w:name w:val="Encabezado Car"/>
    <w:basedOn w:val="Fuentedeprrafopredeter"/>
    <w:link w:val="Encabezado"/>
    <w:uiPriority w:val="99"/>
    <w:rsid w:val="00151C62"/>
  </w:style>
  <w:style w:type="paragraph" w:styleId="Piedepgina">
    <w:name w:val="footer"/>
    <w:basedOn w:val="Normal"/>
    <w:link w:val="PiedepginaC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C62"/>
    <w:rPr>
      <w:rFonts w:asciiTheme="majorHAnsi" w:hAnsiTheme="majorHAnsi"/>
      <w:caps/>
    </w:rPr>
  </w:style>
  <w:style w:type="paragraph" w:styleId="Saludo">
    <w:name w:val="Salutation"/>
    <w:basedOn w:val="Normal"/>
    <w:next w:val="Normal"/>
    <w:link w:val="SaludoCar"/>
    <w:uiPriority w:val="12"/>
    <w:qFormat/>
    <w:rsid w:val="00AD22CE"/>
  </w:style>
  <w:style w:type="character" w:customStyle="1" w:styleId="SaludoCar">
    <w:name w:val="Saludo Car"/>
    <w:basedOn w:val="Fuentedeprrafopredeter"/>
    <w:link w:val="Saludo"/>
    <w:uiPriority w:val="12"/>
    <w:rsid w:val="00AD22CE"/>
  </w:style>
  <w:style w:type="paragraph" w:styleId="Cierre">
    <w:name w:val="Closing"/>
    <w:basedOn w:val="Normal"/>
    <w:next w:val="Firma"/>
    <w:link w:val="CierreCar"/>
    <w:uiPriority w:val="13"/>
    <w:qFormat/>
    <w:rsid w:val="00AD22CE"/>
    <w:pPr>
      <w:spacing w:before="360"/>
      <w:contextualSpacing/>
    </w:pPr>
  </w:style>
  <w:style w:type="character" w:customStyle="1" w:styleId="CierreCar">
    <w:name w:val="Cierre Car"/>
    <w:basedOn w:val="Fuentedeprrafopredeter"/>
    <w:link w:val="Cierre"/>
    <w:uiPriority w:val="13"/>
    <w:rsid w:val="00AD22CE"/>
  </w:style>
  <w:style w:type="paragraph" w:styleId="Firma">
    <w:name w:val="Signature"/>
    <w:basedOn w:val="Normal"/>
    <w:next w:val="Normal"/>
    <w:link w:val="FirmaCar"/>
    <w:uiPriority w:val="14"/>
    <w:qFormat/>
    <w:rsid w:val="00AD22CE"/>
    <w:pPr>
      <w:spacing w:after="200" w:line="240" w:lineRule="auto"/>
    </w:pPr>
  </w:style>
  <w:style w:type="character" w:customStyle="1" w:styleId="FirmaCar">
    <w:name w:val="Firma Car"/>
    <w:basedOn w:val="Fuentedeprrafopredeter"/>
    <w:link w:val="Firma"/>
    <w:uiPriority w:val="14"/>
    <w:rsid w:val="007623E5"/>
  </w:style>
  <w:style w:type="paragraph" w:styleId="Fecha">
    <w:name w:val="Date"/>
    <w:basedOn w:val="Normal"/>
    <w:next w:val="Normal"/>
    <w:link w:val="FechaCar"/>
    <w:uiPriority w:val="11"/>
    <w:qFormat/>
    <w:rsid w:val="00AD22CE"/>
    <w:pPr>
      <w:spacing w:before="780" w:after="200"/>
    </w:pPr>
  </w:style>
  <w:style w:type="character" w:customStyle="1" w:styleId="FechaCar">
    <w:name w:val="Fecha Car"/>
    <w:basedOn w:val="Fuentedeprrafopredeter"/>
    <w:link w:val="Fecha"/>
    <w:uiPriority w:val="11"/>
    <w:rsid w:val="00AD22CE"/>
  </w:style>
  <w:style w:type="character" w:customStyle="1" w:styleId="Ttulo8Car">
    <w:name w:val="Título 8 Car"/>
    <w:basedOn w:val="Fuentedeprrafopredeter"/>
    <w:link w:val="Ttulo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0578"/>
    <w:rPr>
      <w:rFonts w:ascii="Segoe UI" w:hAnsi="Segoe UI" w:cs="Segoe UI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610578"/>
  </w:style>
  <w:style w:type="paragraph" w:styleId="Textodebloque">
    <w:name w:val="Block Text"/>
    <w:basedOn w:val="Normal"/>
    <w:uiPriority w:val="99"/>
    <w:semiHidden/>
    <w:unhideWhenUsed/>
    <w:rsid w:val="00D123DB"/>
    <w:pPr>
      <w:pBdr>
        <w:top w:val="single" w:sz="2" w:space="10" w:color="EA4E4E" w:themeColor="accent1" w:shadow="1"/>
        <w:left w:val="single" w:sz="2" w:space="10" w:color="EA4E4E" w:themeColor="accent1" w:shadow="1"/>
        <w:bottom w:val="single" w:sz="2" w:space="10" w:color="EA4E4E" w:themeColor="accent1" w:shadow="1"/>
        <w:right w:val="single" w:sz="2" w:space="10" w:color="EA4E4E" w:themeColor="accent1" w:shadow="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1057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10578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10578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1057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10578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10578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10578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10578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10578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1057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10578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10578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10578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10578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10578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10578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610578"/>
    <w:rPr>
      <w:b/>
      <w:bCs/>
      <w:i/>
      <w:iC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10578"/>
    <w:pPr>
      <w:spacing w:after="200" w:line="240" w:lineRule="auto"/>
    </w:pPr>
    <w:rPr>
      <w:i/>
      <w:iCs/>
      <w:color w:val="44546A" w:themeColor="text2"/>
      <w:szCs w:val="18"/>
    </w:rPr>
  </w:style>
  <w:style w:type="table" w:styleId="Cuadrculavistosa">
    <w:name w:val="Colorful Grid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610578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0578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057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0578"/>
    <w:rPr>
      <w:b/>
      <w:bCs/>
      <w:szCs w:val="20"/>
    </w:rPr>
  </w:style>
  <w:style w:type="table" w:styleId="Listaoscura">
    <w:name w:val="Dark List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10578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10578"/>
    <w:pPr>
      <w:spacing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10578"/>
  </w:style>
  <w:style w:type="character" w:styleId="nfasis">
    <w:name w:val="Emphasis"/>
    <w:basedOn w:val="Fuentedeprrafopredeter"/>
    <w:uiPriority w:val="10"/>
    <w:semiHidden/>
    <w:unhideWhenUsed/>
    <w:rsid w:val="00610578"/>
    <w:rPr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610578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0578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610578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610578"/>
    <w:rPr>
      <w:color w:val="954F72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610578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10578"/>
    <w:rPr>
      <w:szCs w:val="20"/>
    </w:rPr>
  </w:style>
  <w:style w:type="table" w:styleId="Tablaconcuadrcula1clara">
    <w:name w:val="Grid Table 1 Light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610578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0578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0578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610578"/>
  </w:style>
  <w:style w:type="paragraph" w:styleId="DireccinHTML">
    <w:name w:val="HTML Address"/>
    <w:basedOn w:val="Normal"/>
    <w:link w:val="DireccinHTMLCar"/>
    <w:uiPriority w:val="99"/>
    <w:semiHidden/>
    <w:unhideWhenUsed/>
    <w:rsid w:val="00610578"/>
    <w:pPr>
      <w:spacing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10578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1057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610578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10578"/>
    <w:pPr>
      <w:spacing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10578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10578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10578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610578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10578"/>
    <w:pPr>
      <w:spacing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10578"/>
    <w:pPr>
      <w:spacing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10578"/>
    <w:pPr>
      <w:spacing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10578"/>
    <w:pPr>
      <w:spacing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10578"/>
    <w:pPr>
      <w:spacing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10578"/>
    <w:pPr>
      <w:spacing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10578"/>
    <w:pPr>
      <w:spacing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10578"/>
    <w:pPr>
      <w:spacing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10578"/>
    <w:pPr>
      <w:spacing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10578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D123DB"/>
    <w:rPr>
      <w:i/>
      <w:iCs/>
      <w:color w:val="D01818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D123DB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D123DB"/>
    <w:rPr>
      <w:i/>
      <w:iCs/>
      <w:color w:val="D01818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D123DB"/>
    <w:rPr>
      <w:b/>
      <w:bCs/>
      <w:caps w:val="0"/>
      <w:smallCaps/>
      <w:color w:val="D01818" w:themeColor="accent1" w:themeShade="BF"/>
      <w:spacing w:val="5"/>
    </w:rPr>
  </w:style>
  <w:style w:type="table" w:styleId="Cuadrculaclara">
    <w:name w:val="Light Grid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10578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610578"/>
  </w:style>
  <w:style w:type="paragraph" w:styleId="Lista">
    <w:name w:val="List"/>
    <w:basedOn w:val="Normal"/>
    <w:uiPriority w:val="99"/>
    <w:semiHidden/>
    <w:unhideWhenUsed/>
    <w:rsid w:val="0061057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1057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1057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1057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10578"/>
    <w:pPr>
      <w:ind w:left="1800" w:hanging="360"/>
      <w:contextualSpacing/>
    </w:pPr>
  </w:style>
  <w:style w:type="paragraph" w:styleId="Listaconvietas">
    <w:name w:val="List Bullet"/>
    <w:basedOn w:val="Normal"/>
    <w:uiPriority w:val="99"/>
    <w:semiHidden/>
    <w:unhideWhenUsed/>
    <w:rsid w:val="00610578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10578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10578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10578"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10578"/>
    <w:pPr>
      <w:numPr>
        <w:numId w:val="5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610578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10578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10578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10578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10578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10578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10578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10578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10578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10578"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610578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61057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10578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1057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1057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10578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610578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10578"/>
    <w:pPr>
      <w:spacing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10578"/>
  </w:style>
  <w:style w:type="character" w:styleId="Nmerodepgina">
    <w:name w:val="page number"/>
    <w:basedOn w:val="Fuentedeprrafopredeter"/>
    <w:uiPriority w:val="99"/>
    <w:semiHidden/>
    <w:unhideWhenUsed/>
    <w:rsid w:val="00610578"/>
  </w:style>
  <w:style w:type="table" w:styleId="Tablanormal1">
    <w:name w:val="Plain Table 1"/>
    <w:basedOn w:val="Tablanormal"/>
    <w:uiPriority w:val="41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610578"/>
    <w:pPr>
      <w:spacing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10578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6105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10578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610578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61057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610578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610578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10578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1057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1057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61057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10578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10578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10578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10578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1057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61057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610578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10578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10578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10578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10578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1057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61057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1057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1057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610578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610578"/>
  </w:style>
  <w:style w:type="table" w:styleId="Tablaprofesional">
    <w:name w:val="Table Professional"/>
    <w:basedOn w:val="Tabla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61057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1057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1057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1057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105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610578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1057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10578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61057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10578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105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1057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1057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10578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10578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10578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10578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10578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10578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26" Type="http://schemas.openxmlformats.org/officeDocument/2006/relationships/header" Target="header7.xml"/><Relationship Id="rId39" Type="http://schemas.openxmlformats.org/officeDocument/2006/relationships/footer" Target="footer21.xml"/><Relationship Id="rId21" Type="http://schemas.openxmlformats.org/officeDocument/2006/relationships/footer" Target="footer9.xml"/><Relationship Id="rId34" Type="http://schemas.openxmlformats.org/officeDocument/2006/relationships/footer" Target="footer18.xml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header" Target="header5.xml"/><Relationship Id="rId29" Type="http://schemas.openxmlformats.org/officeDocument/2006/relationships/header" Target="header8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11.xml"/><Relationship Id="rId32" Type="http://schemas.openxmlformats.org/officeDocument/2006/relationships/header" Target="header9.xml"/><Relationship Id="rId37" Type="http://schemas.openxmlformats.org/officeDocument/2006/relationships/footer" Target="footer20.xml"/><Relationship Id="rId40" Type="http://schemas.openxmlformats.org/officeDocument/2006/relationships/footer" Target="footer22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header" Target="header6.xml"/><Relationship Id="rId28" Type="http://schemas.openxmlformats.org/officeDocument/2006/relationships/footer" Target="footer14.xml"/><Relationship Id="rId36" Type="http://schemas.openxmlformats.org/officeDocument/2006/relationships/footer" Target="footer19.xml"/><Relationship Id="rId10" Type="http://schemas.openxmlformats.org/officeDocument/2006/relationships/footer" Target="footer2.xml"/><Relationship Id="rId19" Type="http://schemas.openxmlformats.org/officeDocument/2006/relationships/footer" Target="footer8.xml"/><Relationship Id="rId31" Type="http://schemas.openxmlformats.org/officeDocument/2006/relationships/footer" Target="footer1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footer" Target="footer10.xml"/><Relationship Id="rId27" Type="http://schemas.openxmlformats.org/officeDocument/2006/relationships/footer" Target="footer13.xml"/><Relationship Id="rId30" Type="http://schemas.openxmlformats.org/officeDocument/2006/relationships/footer" Target="footer15.xml"/><Relationship Id="rId35" Type="http://schemas.openxmlformats.org/officeDocument/2006/relationships/header" Target="header10.xm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5" Type="http://schemas.openxmlformats.org/officeDocument/2006/relationships/footer" Target="footer12.xml"/><Relationship Id="rId33" Type="http://schemas.openxmlformats.org/officeDocument/2006/relationships/footer" Target="footer17.xml"/><Relationship Id="rId38" Type="http://schemas.openxmlformats.org/officeDocument/2006/relationships/header" Target="header1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%20Cardoza\AppData\Roaming\Microsoft\Templates\Carta%20de%20presentaci&#243;n%20impecable%20dise&#241;ada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6AA999482340B180FBF94B798EE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5DEC0-47F6-4BEE-A3B9-A04EBF8EB17E}"/>
      </w:docPartPr>
      <w:docPartBody>
        <w:p w:rsidR="00D10F95" w:rsidRDefault="00D10F95" w:rsidP="00D10F95">
          <w:pPr>
            <w:pStyle w:val="126AA999482340B180FBF94B798EED5A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9C4A74E77E984AD9AAEAE5BD338770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4C7CD-BAA7-4A50-9D6A-409BF9680AE4}"/>
      </w:docPartPr>
      <w:docPartBody>
        <w:p w:rsidR="00D10F95" w:rsidRDefault="00D10F95" w:rsidP="00D10F95">
          <w:pPr>
            <w:pStyle w:val="9C4A74E77E984AD9AAEAE5BD338770A2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B9BE52ABF0004E7B81DE03E8018A13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A2EB91-B81F-4CE9-8AC5-B5D16353CEF6}"/>
      </w:docPartPr>
      <w:docPartBody>
        <w:p w:rsidR="00D10F95" w:rsidRDefault="00D10F95" w:rsidP="00D10F95">
          <w:pPr>
            <w:pStyle w:val="B9BE52ABF0004E7B81DE03E8018A1394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DF16C695360E4A89B3614DEB0EFAF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239E9C-7844-4904-9B22-F0194DA27A3F}"/>
      </w:docPartPr>
      <w:docPartBody>
        <w:p w:rsidR="00D10F95" w:rsidRDefault="00D10F95" w:rsidP="00D10F95">
          <w:pPr>
            <w:pStyle w:val="DF16C695360E4A89B3614DEB0EFAFDA1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FD58272C55AB4DD8A793141109785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45AF2-8F7C-4E48-8EAD-50DDDB7FC735}"/>
      </w:docPartPr>
      <w:docPartBody>
        <w:p w:rsidR="00D10F95" w:rsidRDefault="00D10F95" w:rsidP="00D10F95">
          <w:pPr>
            <w:pStyle w:val="FD58272C55AB4DD8A793141109785B64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2E2FB7D5DA114BE0BA558DA634DFED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FCF1-03B0-49DF-9A8C-E8B32100D34B}"/>
      </w:docPartPr>
      <w:docPartBody>
        <w:p w:rsidR="00D10F95" w:rsidRDefault="00D10F95" w:rsidP="00D10F95">
          <w:pPr>
            <w:pStyle w:val="2E2FB7D5DA114BE0BA558DA634DFED6B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1BF5FBF759F348C594157ACCAF4B0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FAF46-9E4A-4C0F-8FF5-D360AECA2A90}"/>
      </w:docPartPr>
      <w:docPartBody>
        <w:p w:rsidR="00D10F95" w:rsidRDefault="00D10F95" w:rsidP="00D10F95">
          <w:pPr>
            <w:pStyle w:val="1BF5FBF759F348C594157ACCAF4B029C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86C7FCE609A74603A6C3DDB093384E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27C546-E9E0-4429-971D-C746D60DB33A}"/>
      </w:docPartPr>
      <w:docPartBody>
        <w:p w:rsidR="00D10F95" w:rsidRDefault="00D10F95" w:rsidP="00D10F95">
          <w:pPr>
            <w:pStyle w:val="86C7FCE609A74603A6C3DDB093384E00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5658799B4EB8434C8DB2B5DF237B72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FFCC90-9B56-4675-8240-5992C1BFD49D}"/>
      </w:docPartPr>
      <w:docPartBody>
        <w:p w:rsidR="00D10F95" w:rsidRDefault="00D10F95" w:rsidP="00D10F95">
          <w:pPr>
            <w:pStyle w:val="5658799B4EB8434C8DB2B5DF237B72E0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C320286B14014733B8FBEE9ED8CE7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98AF86-6811-4734-8A5C-AB4CAA141F62}"/>
      </w:docPartPr>
      <w:docPartBody>
        <w:p w:rsidR="00D10F95" w:rsidRDefault="00D10F95" w:rsidP="00D10F95">
          <w:pPr>
            <w:pStyle w:val="C320286B14014733B8FBEE9ED8CE7FCB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8F36788933DF41929FD1FC364FFE4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88E22-F5A0-41F5-B085-559F6B9DBD94}"/>
      </w:docPartPr>
      <w:docPartBody>
        <w:p w:rsidR="00D10F95" w:rsidRDefault="00D10F95" w:rsidP="00D10F95">
          <w:pPr>
            <w:pStyle w:val="8F36788933DF41929FD1FC364FFE4D2F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EF7C9177CC844B52ACD210CC21BF2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5F5A0C-ED8A-445C-A8BD-629FBF5926FA}"/>
      </w:docPartPr>
      <w:docPartBody>
        <w:p w:rsidR="00D10F95" w:rsidRDefault="00D10F95" w:rsidP="00D10F95">
          <w:pPr>
            <w:pStyle w:val="EF7C9177CC844B52ACD210CC21BF2C83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28A91E5F12E94F47BEE69C602B991D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4F2A74-6413-42CE-84B8-4BB77D344096}"/>
      </w:docPartPr>
      <w:docPartBody>
        <w:p w:rsidR="00D10F95" w:rsidRDefault="00D10F95" w:rsidP="00D10F95">
          <w:pPr>
            <w:pStyle w:val="28A91E5F12E94F47BEE69C602B991D46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BB5063962196405790E7253EE551C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36B87F-1FBD-4379-9DB5-A80332EDF2A6}"/>
      </w:docPartPr>
      <w:docPartBody>
        <w:p w:rsidR="00D10F95" w:rsidRDefault="00D10F95" w:rsidP="00D10F95">
          <w:pPr>
            <w:pStyle w:val="BB5063962196405790E7253EE551C4C7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6EB5BFA8C5D44EAF80DBB09C082545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544E2-6D27-42B8-B462-939C81DE1311}"/>
      </w:docPartPr>
      <w:docPartBody>
        <w:p w:rsidR="00D10F95" w:rsidRDefault="00D10F95" w:rsidP="00D10F95">
          <w:pPr>
            <w:pStyle w:val="6EB5BFA8C5D44EAF80DBB09C0825458E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6713EF09FDE042A5A9477881949DE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4ED546-15A4-4F8C-926C-715FE6E704DF}"/>
      </w:docPartPr>
      <w:docPartBody>
        <w:p w:rsidR="00D10F95" w:rsidRDefault="00D10F95" w:rsidP="00D10F95">
          <w:pPr>
            <w:pStyle w:val="6713EF09FDE042A5A9477881949DE110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1BCC2E916E914A35AB2E8EED3ABB96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8FA03-20B4-4CAA-BF2F-6BF1A0C14372}"/>
      </w:docPartPr>
      <w:docPartBody>
        <w:p w:rsidR="00D10F95" w:rsidRDefault="00D10F95" w:rsidP="00D10F95">
          <w:pPr>
            <w:pStyle w:val="1BCC2E916E914A35AB2E8EED3ABB96E0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4AC12CBA924341988938AF294C5AC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CF3CB-83F7-4E6B-A9D4-8FB9389368C2}"/>
      </w:docPartPr>
      <w:docPartBody>
        <w:p w:rsidR="00D10F95" w:rsidRDefault="00D10F95" w:rsidP="00D10F95">
          <w:pPr>
            <w:pStyle w:val="4AC12CBA924341988938AF294C5ACE95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48DAFD6BD8FB49679A878768335569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01ABC9-33B0-418D-8502-02826473EC7A}"/>
      </w:docPartPr>
      <w:docPartBody>
        <w:p w:rsidR="00D10F95" w:rsidRDefault="00D10F95" w:rsidP="00D10F95">
          <w:pPr>
            <w:pStyle w:val="48DAFD6BD8FB49679A87876833556952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FCC1BD2AD9F74D9DB7BB9B3F2ECE28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5BA5B-3ADD-49C8-922F-244C10F7AC3E}"/>
      </w:docPartPr>
      <w:docPartBody>
        <w:p w:rsidR="00D10F95" w:rsidRDefault="00D10F95" w:rsidP="00D10F95">
          <w:pPr>
            <w:pStyle w:val="FCC1BD2AD9F74D9DB7BB9B3F2ECE2857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30B125340A9D4B8996E036953C3529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D7CF43-87D8-46C2-8F76-0F125F8BBE58}"/>
      </w:docPartPr>
      <w:docPartBody>
        <w:p w:rsidR="00D10F95" w:rsidRDefault="00D10F95" w:rsidP="00D10F95">
          <w:pPr>
            <w:pStyle w:val="30B125340A9D4B8996E036953C3529B7"/>
          </w:pPr>
          <w:r w:rsidRPr="006658C4">
            <w:rPr>
              <w:noProof/>
              <w:lang w:bidi="es-ES"/>
            </w:rPr>
            <w:t>Puesto</w:t>
          </w:r>
        </w:p>
      </w:docPartBody>
    </w:docPart>
    <w:docPart>
      <w:docPartPr>
        <w:name w:val="2F521EA2563442979AD53E87985F7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3D87BB-900E-4C1C-A17E-FFAA4B4D89B4}"/>
      </w:docPartPr>
      <w:docPartBody>
        <w:p w:rsidR="00D10F95" w:rsidRDefault="00D10F95" w:rsidP="00D10F95">
          <w:pPr>
            <w:pStyle w:val="2F521EA2563442979AD53E87985F7E23"/>
          </w:pPr>
          <w:r w:rsidRPr="006658C4">
            <w:rPr>
              <w:noProof/>
              <w:lang w:bidi="es-ES"/>
            </w:rPr>
            <w:t>Compañía</w:t>
          </w:r>
        </w:p>
      </w:docPartBody>
    </w:docPart>
    <w:docPart>
      <w:docPartPr>
        <w:name w:val="C60B818C8938461B829113BAE3024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5F9BF-DD01-4732-B84A-90C15164257F}"/>
      </w:docPartPr>
      <w:docPartBody>
        <w:p w:rsidR="00D10F95" w:rsidRDefault="00D10F95" w:rsidP="00D10F95">
          <w:pPr>
            <w:pStyle w:val="C60B818C8938461B829113BAE3024A8B"/>
          </w:pPr>
          <w:r w:rsidRPr="006658C4">
            <w:rPr>
              <w:noProof/>
              <w:lang w:bidi="es-ES"/>
            </w:rPr>
            <w:t>Dirección</w:t>
          </w:r>
        </w:p>
      </w:docPartBody>
    </w:docPart>
    <w:docPart>
      <w:docPartPr>
        <w:name w:val="C054E664436E4E7181177730C3A6F0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4CF03A-C975-4530-B533-F369B78CFF21}"/>
      </w:docPartPr>
      <w:docPartBody>
        <w:p w:rsidR="00D10F95" w:rsidRDefault="00D10F95" w:rsidP="00D10F95">
          <w:pPr>
            <w:pStyle w:val="C054E664436E4E7181177730C3A6F0BE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0CB6A217B90342E2A8313F06AAFB8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16AC1-4AD0-4C77-9A41-7FEEE66624DF}"/>
      </w:docPartPr>
      <w:docPartBody>
        <w:p w:rsidR="00D10F95" w:rsidRDefault="00D10F95" w:rsidP="00D10F95">
          <w:pPr>
            <w:pStyle w:val="0CB6A217B90342E2A8313F06AAFB8CF0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A925527856F949E7A17A3C8F3313C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04C92-86E0-43B2-B326-D1F3DD98A49F}"/>
      </w:docPartPr>
      <w:docPartBody>
        <w:p w:rsidR="00D10F95" w:rsidRDefault="00D10F95" w:rsidP="00D10F95">
          <w:pPr>
            <w:pStyle w:val="A925527856F949E7A17A3C8F3313C62C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039E6CEDE99E4AAF9BE5181B9DB4C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3F1E6-8E37-494B-A809-67FD565361F8}"/>
      </w:docPartPr>
      <w:docPartBody>
        <w:p w:rsidR="00D10F95" w:rsidRDefault="00D10F95" w:rsidP="00D10F95">
          <w:pPr>
            <w:pStyle w:val="039E6CEDE99E4AAF9BE5181B9DB4CE2B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03052618288F4A2BA888F78322AE9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23E10-F28C-42F0-9A94-52CFA299945B}"/>
      </w:docPartPr>
      <w:docPartBody>
        <w:p w:rsidR="00D10F95" w:rsidRDefault="00D10F95" w:rsidP="00D10F95">
          <w:pPr>
            <w:pStyle w:val="03052618288F4A2BA888F78322AE964A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9926CC993A754DD69140719985847A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92295-3CED-45B2-97AF-E617004D3A74}"/>
      </w:docPartPr>
      <w:docPartBody>
        <w:p w:rsidR="00D10F95" w:rsidRDefault="00D10F95" w:rsidP="00D10F95">
          <w:pPr>
            <w:pStyle w:val="9926CC993A754DD69140719985847A34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3FCF5F66E16E479CBA8834CC18EC9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916AE-CB9C-4499-B3C8-8AB418B0632D}"/>
      </w:docPartPr>
      <w:docPartBody>
        <w:p w:rsidR="00D10F95" w:rsidRDefault="00D10F95" w:rsidP="00D10F95">
          <w:pPr>
            <w:pStyle w:val="3FCF5F66E16E479CBA8834CC18EC9AE7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08C2B379D26242129B4BA014E01EA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E547B6-4609-4AFC-8E42-B59301257944}"/>
      </w:docPartPr>
      <w:docPartBody>
        <w:p w:rsidR="00D10F95" w:rsidRDefault="00D10F95" w:rsidP="00D10F95">
          <w:pPr>
            <w:pStyle w:val="08C2B379D26242129B4BA014E01EA852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7FE5E772302C4A4781050B3079F3A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BE0179-CB91-4747-9788-3A484C8968BF}"/>
      </w:docPartPr>
      <w:docPartBody>
        <w:p w:rsidR="00D10F95" w:rsidRDefault="00D10F95" w:rsidP="00D10F95">
          <w:pPr>
            <w:pStyle w:val="7FE5E772302C4A4781050B3079F3A288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A640026FC32446A0807EFCFE5E1B3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2546C-4CAE-453F-8CCA-E4005A2C7710}"/>
      </w:docPartPr>
      <w:docPartBody>
        <w:p w:rsidR="00D10F95" w:rsidRDefault="00D10F95" w:rsidP="00D10F95">
          <w:pPr>
            <w:pStyle w:val="A640026FC32446A0807EFCFE5E1B3E0E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35E287483FA54455AEA4A7337F9EB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46214C-F30F-4206-80B4-27378DE5E8B9}"/>
      </w:docPartPr>
      <w:docPartBody>
        <w:p w:rsidR="00D10F95" w:rsidRDefault="00D10F95" w:rsidP="00D10F95">
          <w:pPr>
            <w:pStyle w:val="35E287483FA54455AEA4A7337F9EBDBC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CAEDE30C595F46B09746FDA8A1D90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77E4B-4ADA-4B36-ACE9-B9AC8A737A94}"/>
      </w:docPartPr>
      <w:docPartBody>
        <w:p w:rsidR="00D10F95" w:rsidRDefault="00D10F95" w:rsidP="00D10F95">
          <w:pPr>
            <w:pStyle w:val="CAEDE30C595F46B09746FDA8A1D902E1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5EFDF52311454194972BBE0864D2A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8D7E5-0752-4FDD-BDBD-818F827CB9EE}"/>
      </w:docPartPr>
      <w:docPartBody>
        <w:p w:rsidR="00D10F95" w:rsidRDefault="00D10F95" w:rsidP="00D10F95">
          <w:pPr>
            <w:pStyle w:val="5EFDF52311454194972BBE0864D2AD0B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BE2078B8FAD34D46B5136337E3D6C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F7B9A-9EEC-47FE-94E1-10D7534F81B1}"/>
      </w:docPartPr>
      <w:docPartBody>
        <w:p w:rsidR="00D10F95" w:rsidRDefault="00D10F95" w:rsidP="00D10F95">
          <w:pPr>
            <w:pStyle w:val="BE2078B8FAD34D46B5136337E3D6C4F9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636763825D704830A05B0FB9832A2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BBC86-5ED8-4FDF-9F12-11FAD77EAF67}"/>
      </w:docPartPr>
      <w:docPartBody>
        <w:p w:rsidR="00D10F95" w:rsidRDefault="00D10F95" w:rsidP="00D10F95">
          <w:pPr>
            <w:pStyle w:val="636763825D704830A05B0FB9832A25C2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550F37A616AE464E8460CE4F59DC6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BC77F-4C22-4505-8345-D2BA59F5FC77}"/>
      </w:docPartPr>
      <w:docPartBody>
        <w:p w:rsidR="00D10F95" w:rsidRDefault="00D10F95" w:rsidP="00D10F95">
          <w:pPr>
            <w:pStyle w:val="550F37A616AE464E8460CE4F59DC6F2E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D1FC76B4D55B4107BEEE5824BF6EB2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05B9D-0A63-4E51-9490-C98989CDD41D}"/>
      </w:docPartPr>
      <w:docPartBody>
        <w:p w:rsidR="00D10F95" w:rsidRDefault="00D10F95" w:rsidP="00D10F95">
          <w:pPr>
            <w:pStyle w:val="D1FC76B4D55B4107BEEE5824BF6EB2AB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CC324B1CBDD74EF8BCDC30AA2A901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A8F658-4041-40A0-A9A0-ED386467D7C4}"/>
      </w:docPartPr>
      <w:docPartBody>
        <w:p w:rsidR="00D10F95" w:rsidRDefault="00D10F95" w:rsidP="00D10F95">
          <w:pPr>
            <w:pStyle w:val="CC324B1CBDD74EF8BCDC30AA2A9016EE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9EA91263C951480BB4448E5E956DB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CE340A-B013-4AC9-9D71-DE0BD64C787A}"/>
      </w:docPartPr>
      <w:docPartBody>
        <w:p w:rsidR="00D10F95" w:rsidRDefault="00D10F95" w:rsidP="00D10F95">
          <w:pPr>
            <w:pStyle w:val="9EA91263C951480BB4448E5E956DBFB3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CDE808C8C1E24CCCA0D8821D6195A2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0B2BFD-588C-4125-8819-B3D9E08056A7}"/>
      </w:docPartPr>
      <w:docPartBody>
        <w:p w:rsidR="00D10F95" w:rsidRDefault="00D10F95" w:rsidP="00D10F95">
          <w:pPr>
            <w:pStyle w:val="CDE808C8C1E24CCCA0D8821D6195A225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148C319D504C4D7087E01D2BADD96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351C4C-7E1C-43A0-99D8-12F2186500D9}"/>
      </w:docPartPr>
      <w:docPartBody>
        <w:p w:rsidR="00D10F95" w:rsidRDefault="00D10F95" w:rsidP="00D10F95">
          <w:pPr>
            <w:pStyle w:val="148C319D504C4D7087E01D2BADD96E91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2D2739BB6CC849D6AB84C18930CE60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F7236-07C4-48C4-9DB4-B9857437DCE9}"/>
      </w:docPartPr>
      <w:docPartBody>
        <w:p w:rsidR="00D10F95" w:rsidRDefault="00D10F95" w:rsidP="00D10F95">
          <w:pPr>
            <w:pStyle w:val="2D2739BB6CC849D6AB84C18930CE6063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58175EA612314EB5ABE5865EF1634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CF0A-AB4B-4009-86EC-48688409CE0B}"/>
      </w:docPartPr>
      <w:docPartBody>
        <w:p w:rsidR="00D10F95" w:rsidRDefault="00D10F95" w:rsidP="00D10F95">
          <w:pPr>
            <w:pStyle w:val="58175EA612314EB5ABE5865EF163493E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0617189F3F44353B102A0F35B1905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03484-22A3-41F2-9CA1-C30D152C69AE}"/>
      </w:docPartPr>
      <w:docPartBody>
        <w:p w:rsidR="00D10F95" w:rsidRDefault="00D10F95" w:rsidP="00D10F95">
          <w:pPr>
            <w:pStyle w:val="40617189F3F44353B102A0F35B1905CF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6A2696EB75844F35902AA1A08CFED3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7BFDF-543B-40A2-8471-6A6A1E138BEF}"/>
      </w:docPartPr>
      <w:docPartBody>
        <w:p w:rsidR="00D10F95" w:rsidRDefault="00D10F95" w:rsidP="00D10F95">
          <w:pPr>
            <w:pStyle w:val="6A2696EB75844F35902AA1A08CFED3EF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D270CBB5B8224A92AE939421A31EF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EE737-3385-463F-800F-89D026B43401}"/>
      </w:docPartPr>
      <w:docPartBody>
        <w:p w:rsidR="00D10F95" w:rsidRDefault="00D10F95" w:rsidP="00D10F95">
          <w:pPr>
            <w:pStyle w:val="D270CBB5B8224A92AE939421A31EF485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095885DF2162482EB016B25EB0BF8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BC7B2B-A4A1-4D09-9B42-2EE3E03E59E5}"/>
      </w:docPartPr>
      <w:docPartBody>
        <w:p w:rsidR="00D10F95" w:rsidRDefault="00D10F95" w:rsidP="00D10F95">
          <w:pPr>
            <w:pStyle w:val="095885DF2162482EB016B25EB0BF8791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64B39B64884E43A4BF2BEA56B8835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B9FFFB-1DDC-49BE-B612-AD80573B50BF}"/>
      </w:docPartPr>
      <w:docPartBody>
        <w:p w:rsidR="00D10F95" w:rsidRDefault="00D10F95" w:rsidP="00D10F95">
          <w:pPr>
            <w:pStyle w:val="64B39B64884E43A4BF2BEA56B8835E88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0AC7123AF0764A21B0ADE0E252E47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DF410F-59D3-4263-ADB1-A231020F1665}"/>
      </w:docPartPr>
      <w:docPartBody>
        <w:p w:rsidR="00D10F95" w:rsidRDefault="00D10F95" w:rsidP="00D10F95">
          <w:pPr>
            <w:pStyle w:val="0AC7123AF0764A21B0ADE0E252E471AA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70F98E700E054D39942C97DF9F931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CFFBC1-0977-43AA-805D-8970488B101E}"/>
      </w:docPartPr>
      <w:docPartBody>
        <w:p w:rsidR="00D10F95" w:rsidRDefault="00D10F95" w:rsidP="00D10F95">
          <w:pPr>
            <w:pStyle w:val="70F98E700E054D39942C97DF9F931B7A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EC8348A5DF0F44A094F9CF943BCD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99C4B-99C9-45C3-83E6-249DA3F29EBB}"/>
      </w:docPartPr>
      <w:docPartBody>
        <w:p w:rsidR="00D10F95" w:rsidRDefault="00D10F95" w:rsidP="00D10F95">
          <w:pPr>
            <w:pStyle w:val="EC8348A5DF0F44A094F9CF943BCD274F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D37480C98B7D416D9F8EC139735EF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A6C1A-4F09-4BC9-AAC3-3E3ECD16D67B}"/>
      </w:docPartPr>
      <w:docPartBody>
        <w:p w:rsidR="00D10F95" w:rsidRDefault="00D10F95" w:rsidP="00D10F95">
          <w:pPr>
            <w:pStyle w:val="D37480C98B7D416D9F8EC139735EFB52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438D63A553484621918B855BE9550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B26C7-51CA-4CA6-8885-F5829C763D12}"/>
      </w:docPartPr>
      <w:docPartBody>
        <w:p w:rsidR="00D10F95" w:rsidRDefault="00D10F95" w:rsidP="00D10F95">
          <w:pPr>
            <w:pStyle w:val="438D63A553484621918B855BE95509B6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264B9468A5B44CC991E0ED9B3C39A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7223C-3C0B-4D62-AB6A-D330FB64455F}"/>
      </w:docPartPr>
      <w:docPartBody>
        <w:p w:rsidR="00D10F95" w:rsidRDefault="00D10F95" w:rsidP="00D10F95">
          <w:pPr>
            <w:pStyle w:val="4264B9468A5B44CC991E0ED9B3C39AE6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3FA3B623D28D4220B136A8FC0040D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BF0C4-7655-4926-88DF-C0621F858530}"/>
      </w:docPartPr>
      <w:docPartBody>
        <w:p w:rsidR="00D10F95" w:rsidRDefault="00D10F95" w:rsidP="00D10F95">
          <w:pPr>
            <w:pStyle w:val="3FA3B623D28D4220B136A8FC0040D1C2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25B0E7B9F1FF4B63A16E77EF24D7A5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FA535-E724-4A8F-9554-E786394A3E13}"/>
      </w:docPartPr>
      <w:docPartBody>
        <w:p w:rsidR="00D10F95" w:rsidRDefault="00D10F95" w:rsidP="00D10F95">
          <w:pPr>
            <w:pStyle w:val="25B0E7B9F1FF4B63A16E77EF24D7A55B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D36F1CCEC29C47C4B3A0515305BE9F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3E42F-695C-4FFA-995C-F9FD88FAE3E4}"/>
      </w:docPartPr>
      <w:docPartBody>
        <w:p w:rsidR="00D10F95" w:rsidRDefault="00D10F95" w:rsidP="00D10F95">
          <w:pPr>
            <w:pStyle w:val="D36F1CCEC29C47C4B3A0515305BE9F1B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9BE5BDFE8B2D4C4E981108E0CE2FF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99069A-A65C-4D82-9533-F66E2DE75A9A}"/>
      </w:docPartPr>
      <w:docPartBody>
        <w:p w:rsidR="00D10F95" w:rsidRDefault="00D10F95" w:rsidP="00D10F95">
          <w:pPr>
            <w:pStyle w:val="9BE5BDFE8B2D4C4E981108E0CE2FF367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436DD55B70764E0E9DFEC456C261D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568C2-B656-4634-ACF9-720F9E99CCE1}"/>
      </w:docPartPr>
      <w:docPartBody>
        <w:p w:rsidR="00D10F95" w:rsidRDefault="00D10F95" w:rsidP="00D10F95">
          <w:pPr>
            <w:pStyle w:val="436DD55B70764E0E9DFEC456C261D5AD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266353501C1248BCAAC0C0400909A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FE2B0C-BDE5-4E87-8E0C-D1A7C5574F4F}"/>
      </w:docPartPr>
      <w:docPartBody>
        <w:p w:rsidR="00D10F95" w:rsidRDefault="00D10F95" w:rsidP="00D10F95">
          <w:pPr>
            <w:pStyle w:val="266353501C1248BCAAC0C0400909A1C3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A82F0AD39330496489A421D524EC7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D4F44-DDB9-4849-BF4B-15ACCBFC00FF}"/>
      </w:docPartPr>
      <w:docPartBody>
        <w:p w:rsidR="00D10F95" w:rsidRDefault="00D10F95" w:rsidP="00D10F95">
          <w:pPr>
            <w:pStyle w:val="A82F0AD39330496489A421D524EC747D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2EB1D0D215564EFAA0E7C69EA93DD0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9AA7D-F938-4B0B-9ABF-E1BD577FA0B0}"/>
      </w:docPartPr>
      <w:docPartBody>
        <w:p w:rsidR="00D10F95" w:rsidRDefault="00D10F95" w:rsidP="00D10F95">
          <w:pPr>
            <w:pStyle w:val="2EB1D0D215564EFAA0E7C69EA93DD0B9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99996D93F8E54020AC2A6F441EB5E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115B2-E90E-4745-8FB7-F564D2910E54}"/>
      </w:docPartPr>
      <w:docPartBody>
        <w:p w:rsidR="00D10F95" w:rsidRDefault="00D10F95" w:rsidP="00D10F95">
          <w:pPr>
            <w:pStyle w:val="99996D93F8E54020AC2A6F441EB5E8D5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764DC7198A484DFE809FB4B60DD9D7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B83AF8-54D5-49D3-BD44-17367E71297C}"/>
      </w:docPartPr>
      <w:docPartBody>
        <w:p w:rsidR="00D10F95" w:rsidRDefault="00D10F95" w:rsidP="00D10F95">
          <w:pPr>
            <w:pStyle w:val="764DC7198A484DFE809FB4B60DD9D71F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ED29D73A4D724127917DDBE2A1F4A2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1A5690-C17C-43BB-920B-49C0F1AA2E19}"/>
      </w:docPartPr>
      <w:docPartBody>
        <w:p w:rsidR="00D10F95" w:rsidRDefault="00D10F95" w:rsidP="00D10F95">
          <w:pPr>
            <w:pStyle w:val="ED29D73A4D724127917DDBE2A1F4A228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B38F940D643F42C88B4BDB28800F3A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9FE5A-DDF6-4A26-9896-3AB727FC773E}"/>
      </w:docPartPr>
      <w:docPartBody>
        <w:p w:rsidR="00D10F95" w:rsidRDefault="00D10F95" w:rsidP="00D10F95">
          <w:pPr>
            <w:pStyle w:val="B38F940D643F42C88B4BDB28800F3A29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33E6BBDBB1BE4D9394316A069A2AB9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3A9F0-533B-4AD1-B0BF-EDD43BF5D124}"/>
      </w:docPartPr>
      <w:docPartBody>
        <w:p w:rsidR="00D10F95" w:rsidRDefault="00D10F95" w:rsidP="00D10F95">
          <w:pPr>
            <w:pStyle w:val="33E6BBDBB1BE4D9394316A069A2AB928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BD75D31ADF864BACB7B7F8CF2C5A8B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936124-25FE-462C-8AB5-134E31ABE924}"/>
      </w:docPartPr>
      <w:docPartBody>
        <w:p w:rsidR="00D10F95" w:rsidRDefault="00D10F95" w:rsidP="00D10F95">
          <w:pPr>
            <w:pStyle w:val="BD75D31ADF864BACB7B7F8CF2C5A8BB9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1FDEDEE866924FD1B6AECB6BBF221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CE65D5-66E5-47D2-8C12-0C50307E7DBC}"/>
      </w:docPartPr>
      <w:docPartBody>
        <w:p w:rsidR="00D10F95" w:rsidRDefault="00D10F95" w:rsidP="00D10F95">
          <w:pPr>
            <w:pStyle w:val="1FDEDEE866924FD1B6AECB6BBF221B64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D1C2632AAC9E4EEFA2796AF07CCE1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6D7CA1-97A7-48D6-B054-A2ACF6850136}"/>
      </w:docPartPr>
      <w:docPartBody>
        <w:p w:rsidR="00D10F95" w:rsidRDefault="00D10F95" w:rsidP="00D10F95">
          <w:pPr>
            <w:pStyle w:val="D1C2632AAC9E4EEFA2796AF07CCE1BEC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EE95F29C09CF4661AD4C0623A3C05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C82355-DABE-4038-A81C-FDF1D2F4C055}"/>
      </w:docPartPr>
      <w:docPartBody>
        <w:p w:rsidR="00D10F95" w:rsidRDefault="00D10F95" w:rsidP="00D10F95">
          <w:pPr>
            <w:pStyle w:val="EE95F29C09CF4661AD4C0623A3C051E8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2ACBA98321E14F618B4CC9ADC2FF99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5D636-0138-475E-929D-5D83396DEBFB}"/>
      </w:docPartPr>
      <w:docPartBody>
        <w:p w:rsidR="00D10F95" w:rsidRDefault="00D10F95" w:rsidP="00D10F95">
          <w:pPr>
            <w:pStyle w:val="2ACBA98321E14F618B4CC9ADC2FF9967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5A8D130EB4EF41A393980B5607099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3DA58-60D9-4ED8-8EA1-DBFED6221C75}"/>
      </w:docPartPr>
      <w:docPartBody>
        <w:p w:rsidR="00D10F95" w:rsidRDefault="00D10F95" w:rsidP="00D10F95">
          <w:pPr>
            <w:pStyle w:val="5A8D130EB4EF41A393980B560709916A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910B9459805742C39A9B763FC224F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EF23B7-F6B0-477E-9C1F-F5138C932AA6}"/>
      </w:docPartPr>
      <w:docPartBody>
        <w:p w:rsidR="00D10F95" w:rsidRDefault="00D10F95" w:rsidP="00D10F95">
          <w:pPr>
            <w:pStyle w:val="910B9459805742C39A9B763FC224F1EA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C8E06319F08B431EAEE300543F37B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34F35E-8A9B-47C7-82EB-33780D274B1C}"/>
      </w:docPartPr>
      <w:docPartBody>
        <w:p w:rsidR="00D10F95" w:rsidRDefault="00D10F95" w:rsidP="00D10F95">
          <w:pPr>
            <w:pStyle w:val="C8E06319F08B431EAEE300543F37B58F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DF245DF046114AE8A6D969C26C8BD0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17496-141B-4D9A-AE5E-456C56B7E546}"/>
      </w:docPartPr>
      <w:docPartBody>
        <w:p w:rsidR="00D10F95" w:rsidRDefault="00D10F95" w:rsidP="00D10F95">
          <w:pPr>
            <w:pStyle w:val="DF245DF046114AE8A6D969C26C8BD008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433A7C8E6C834189B4C230E1DB5B0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590DE-AB04-4793-838C-4E01C36F64C9}"/>
      </w:docPartPr>
      <w:docPartBody>
        <w:p w:rsidR="00D10F95" w:rsidRDefault="00D10F95" w:rsidP="00D10F95">
          <w:pPr>
            <w:pStyle w:val="433A7C8E6C834189B4C230E1DB5B0DA7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E7275CFE32234971908DEBFB9957F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18BA21-ECB1-4A3F-8B4A-E1203C1C7EBB}"/>
      </w:docPartPr>
      <w:docPartBody>
        <w:p w:rsidR="00D10F95" w:rsidRDefault="00D10F95" w:rsidP="00D10F95">
          <w:pPr>
            <w:pStyle w:val="E7275CFE32234971908DEBFB9957F6EF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067FD48A8534436DB1DF953C3DD817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786D20-6F66-4C27-9A72-A53B745BF1EA}"/>
      </w:docPartPr>
      <w:docPartBody>
        <w:p w:rsidR="00D10F95" w:rsidRDefault="00D10F95" w:rsidP="00D10F95">
          <w:pPr>
            <w:pStyle w:val="067FD48A8534436DB1DF953C3DD8170C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6FF2BAA496604D6DB0AA8E0BFF6AA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11889-88A3-4A45-951B-171CC9EF77CC}"/>
      </w:docPartPr>
      <w:docPartBody>
        <w:p w:rsidR="00D10F95" w:rsidRDefault="00D10F95" w:rsidP="00D10F95">
          <w:pPr>
            <w:pStyle w:val="6FF2BAA496604D6DB0AA8E0BFF6AA67E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1114BFF2C1364F27AB36F0D94CDAF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3D00AE-16EF-4CE9-BBE6-9B7A9CCDAEFC}"/>
      </w:docPartPr>
      <w:docPartBody>
        <w:p w:rsidR="00D10F95" w:rsidRDefault="00D10F95" w:rsidP="00D10F95">
          <w:pPr>
            <w:pStyle w:val="1114BFF2C1364F27AB36F0D94CDAF560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1387901745764ACCABE41B3DA5E28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C4F50-8BBD-48F4-A87D-5B8613CEAB66}"/>
      </w:docPartPr>
      <w:docPartBody>
        <w:p w:rsidR="00D10F95" w:rsidRDefault="00D10F95" w:rsidP="00D10F95">
          <w:pPr>
            <w:pStyle w:val="1387901745764ACCABE41B3DA5E28393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809045BEFAEE4F2FBC9D26544D29F2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37E8FB-5EBB-462C-8F10-CB3EA869116E}"/>
      </w:docPartPr>
      <w:docPartBody>
        <w:p w:rsidR="00D10F95" w:rsidRDefault="00D10F95" w:rsidP="00D10F95">
          <w:pPr>
            <w:pStyle w:val="809045BEFAEE4F2FBC9D26544D29F227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3CFB010F61064488A29E8B914D9F94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4C27B-1C36-4A14-8979-57526EDAFEB8}"/>
      </w:docPartPr>
      <w:docPartBody>
        <w:p w:rsidR="00D10F95" w:rsidRDefault="00D10F95" w:rsidP="00D10F95">
          <w:pPr>
            <w:pStyle w:val="3CFB010F61064488A29E8B914D9F9488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300B79C4C9DA4F2A9DFD555434333E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0E9EAC-E2C5-4DA8-BF7B-7D7AD6E039E8}"/>
      </w:docPartPr>
      <w:docPartBody>
        <w:p w:rsidR="00D10F95" w:rsidRDefault="00D10F95" w:rsidP="00D10F95">
          <w:pPr>
            <w:pStyle w:val="300B79C4C9DA4F2A9DFD555434333E55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AE00576AD63A48A9A0F6C684496B3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2A570D-5599-46D5-B5A9-011F57A88E64}"/>
      </w:docPartPr>
      <w:docPartBody>
        <w:p w:rsidR="00D10F95" w:rsidRDefault="00D10F95" w:rsidP="00D10F95">
          <w:pPr>
            <w:pStyle w:val="AE00576AD63A48A9A0F6C684496B322D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BEA70548D44244EFBF8A9FA6707F7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E7778A-D22D-4D5B-8726-AC36946C2739}"/>
      </w:docPartPr>
      <w:docPartBody>
        <w:p w:rsidR="00D10F95" w:rsidRDefault="00D10F95" w:rsidP="00D10F95">
          <w:pPr>
            <w:pStyle w:val="BEA70548D44244EFBF8A9FA6707F7F30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2B3FCB7D660C4DCC8E64DB98A7D3A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3A204D-0181-45BF-BF80-D5D2BEA238C6}"/>
      </w:docPartPr>
      <w:docPartBody>
        <w:p w:rsidR="00D10F95" w:rsidRDefault="00D10F95" w:rsidP="00D10F95">
          <w:pPr>
            <w:pStyle w:val="2B3FCB7D660C4DCC8E64DB98A7D3A9CC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D1CFA48E6E0E47548C179DB7104C4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458B4-F7FD-4BA6-96B1-BFF931AEA783}"/>
      </w:docPartPr>
      <w:docPartBody>
        <w:p w:rsidR="00D10F95" w:rsidRDefault="00D10F95" w:rsidP="00D10F95">
          <w:pPr>
            <w:pStyle w:val="D1CFA48E6E0E47548C179DB7104C48C0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8E19616505DC497AA2FC7141530F8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969EE-FFB1-430C-BFD4-6644C3BEADFB}"/>
      </w:docPartPr>
      <w:docPartBody>
        <w:p w:rsidR="00D10F95" w:rsidRDefault="00D10F95" w:rsidP="00D10F95">
          <w:pPr>
            <w:pStyle w:val="8E19616505DC497AA2FC7141530F8AEF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26820E9E1F2244FDA487AD927DC78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563F7-65D9-40A8-B6F3-565A5636337C}"/>
      </w:docPartPr>
      <w:docPartBody>
        <w:p w:rsidR="00D10F95" w:rsidRDefault="00D10F95" w:rsidP="00D10F95">
          <w:pPr>
            <w:pStyle w:val="26820E9E1F2244FDA487AD927DC78023"/>
          </w:pPr>
          <w:r>
            <w:rPr>
              <w:noProof/>
              <w:lang w:bidi="es-ES"/>
            </w:rPr>
            <w:t>SN</w:t>
          </w:r>
        </w:p>
      </w:docPartBody>
    </w:docPart>
    <w:docPart>
      <w:docPartPr>
        <w:name w:val="4480A4C84B5A4E40B10045EEF3304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570AA-9569-4B8B-B807-AE5DB0BB33ED}"/>
      </w:docPartPr>
      <w:docPartBody>
        <w:p w:rsidR="00D10F95" w:rsidRDefault="00D10F95" w:rsidP="00D10F95">
          <w:pPr>
            <w:pStyle w:val="4480A4C84B5A4E40B10045EEF3304E47"/>
          </w:pPr>
          <w:r w:rsidRPr="006658C4">
            <w:rPr>
              <w:noProof/>
              <w:lang w:bidi="es-ES"/>
            </w:rPr>
            <w:t>Contacto</w:t>
          </w:r>
        </w:p>
      </w:docPartBody>
    </w:docPart>
    <w:docPart>
      <w:docPartPr>
        <w:name w:val="78AF4F15358A44E1A27A661598B287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DDC76-1412-4F31-B654-05E963DF4CAE}"/>
      </w:docPartPr>
      <w:docPartBody>
        <w:p w:rsidR="00D10F95" w:rsidRDefault="00D10F95" w:rsidP="00D10F95">
          <w:pPr>
            <w:pStyle w:val="78AF4F15358A44E1A27A661598B287D0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D97DE0D256FE4AEEB76D026EC9BA2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E0E87-8B75-4570-856F-5C785A116C66}"/>
      </w:docPartPr>
      <w:docPartBody>
        <w:p w:rsidR="00D10F95" w:rsidRDefault="00D10F95" w:rsidP="00D10F95">
          <w:pPr>
            <w:pStyle w:val="D97DE0D256FE4AEEB76D026EC9BA22BE"/>
          </w:pPr>
          <w:r>
            <w:rPr>
              <w:noProof/>
              <w:lang w:bidi="es-ES"/>
            </w:rPr>
            <w:t>Profesión o sector</w:t>
          </w:r>
        </w:p>
      </w:docPartBody>
    </w:docPart>
    <w:docPart>
      <w:docPartPr>
        <w:name w:val="132CB1781FCA41D4861405052776C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88372-8A30-46AF-A94F-3A78E9B448B1}"/>
      </w:docPartPr>
      <w:docPartBody>
        <w:p w:rsidR="00D10F95" w:rsidRDefault="00D10F95" w:rsidP="00D10F95">
          <w:pPr>
            <w:pStyle w:val="132CB1781FCA41D4861405052776C3E1"/>
          </w:pPr>
          <w:r w:rsidRPr="006658C4">
            <w:rPr>
              <w:noProof/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01B938A32E5D491BB7E147C48026E5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07758-1537-4078-9580-075958106C47}"/>
      </w:docPartPr>
      <w:docPartBody>
        <w:p w:rsidR="00D10F95" w:rsidRDefault="00D10F95" w:rsidP="00D10F95">
          <w:pPr>
            <w:pStyle w:val="01B938A32E5D491BB7E147C48026E5E6"/>
          </w:pPr>
          <w:r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7CED772BC79349EB9C05C6015242AA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26788-2D66-4A12-B88C-DCCFED63B6C6}"/>
      </w:docPartPr>
      <w:docPartBody>
        <w:p w:rsidR="00D10F95" w:rsidRDefault="00D10F95" w:rsidP="00D10F95">
          <w:pPr>
            <w:pStyle w:val="7CED772BC79349EB9C05C6015242AAAE"/>
          </w:pPr>
          <w:r w:rsidRPr="006658C4">
            <w:rPr>
              <w:noProof/>
              <w:lang w:bidi="es-ES"/>
            </w:rPr>
            <w:t>Fecha</w:t>
          </w:r>
        </w:p>
      </w:docPartBody>
    </w:docPart>
    <w:docPart>
      <w:docPartPr>
        <w:name w:val="942AE889EE554E75B903EF7C2A6F7D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390704-96B0-4798-A72E-6459954476AD}"/>
      </w:docPartPr>
      <w:docPartBody>
        <w:p w:rsidR="00D10F95" w:rsidRDefault="00D10F95" w:rsidP="00D10F95">
          <w:pPr>
            <w:pStyle w:val="942AE889EE554E75B903EF7C2A6F7D07"/>
          </w:pPr>
          <w:r w:rsidRPr="006658C4">
            <w:rPr>
              <w:noProof/>
              <w:lang w:bidi="es-ES"/>
            </w:rPr>
            <w:t>nombre del destinatario</w:t>
          </w:r>
        </w:p>
      </w:docPartBody>
    </w:docPart>
    <w:docPart>
      <w:docPartPr>
        <w:name w:val="DFA1737CA3184E8A8CAAFDBFD990B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6513DA-49BE-4492-94A4-A97F95B70507}"/>
      </w:docPartPr>
      <w:docPartBody>
        <w:p w:rsidR="00D10F95" w:rsidRDefault="00D10F95" w:rsidP="00D10F95">
          <w:pPr>
            <w:pStyle w:val="DFA1737CA3184E8A8CAAFDBFD990B004"/>
          </w:pPr>
          <w:r w:rsidRPr="006658C4">
            <w:rPr>
              <w:noProof/>
              <w:lang w:bidi="es-ES"/>
            </w:rPr>
            <w:t>Atentamente</w:t>
          </w:r>
        </w:p>
      </w:docPartBody>
    </w:docPart>
    <w:docPart>
      <w:docPartPr>
        <w:name w:val="33FBFA6BC4DB4F8BA44B9809584C5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5E990C-A5A7-4880-ADF8-BF69618A6C35}"/>
      </w:docPartPr>
      <w:docPartBody>
        <w:p w:rsidR="00D10F95" w:rsidRDefault="00D10F95" w:rsidP="00D10F95">
          <w:pPr>
            <w:pStyle w:val="33FBFA6BC4DB4F8BA44B9809584C56BC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F95"/>
    <w:rsid w:val="00D1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26AA999482340B180FBF94B798EED5A">
    <w:name w:val="126AA999482340B180FBF94B798EED5A"/>
    <w:rsid w:val="00D10F95"/>
  </w:style>
  <w:style w:type="paragraph" w:customStyle="1" w:styleId="9C4A74E77E984AD9AAEAE5BD338770A2">
    <w:name w:val="9C4A74E77E984AD9AAEAE5BD338770A2"/>
    <w:rsid w:val="00D10F95"/>
  </w:style>
  <w:style w:type="paragraph" w:customStyle="1" w:styleId="B9BE52ABF0004E7B81DE03E8018A1394">
    <w:name w:val="B9BE52ABF0004E7B81DE03E8018A1394"/>
    <w:rsid w:val="00D10F95"/>
  </w:style>
  <w:style w:type="paragraph" w:customStyle="1" w:styleId="DF16C695360E4A89B3614DEB0EFAFDA1">
    <w:name w:val="DF16C695360E4A89B3614DEB0EFAFDA1"/>
    <w:rsid w:val="00D10F95"/>
  </w:style>
  <w:style w:type="paragraph" w:customStyle="1" w:styleId="FD58272C55AB4DD8A793141109785B64">
    <w:name w:val="FD58272C55AB4DD8A793141109785B64"/>
    <w:rsid w:val="00D10F95"/>
  </w:style>
  <w:style w:type="paragraph" w:customStyle="1" w:styleId="2E2FB7D5DA114BE0BA558DA634DFED6B">
    <w:name w:val="2E2FB7D5DA114BE0BA558DA634DFED6B"/>
    <w:rsid w:val="00D10F95"/>
  </w:style>
  <w:style w:type="paragraph" w:customStyle="1" w:styleId="1BF5FBF759F348C594157ACCAF4B029C">
    <w:name w:val="1BF5FBF759F348C594157ACCAF4B029C"/>
    <w:rsid w:val="00D10F95"/>
  </w:style>
  <w:style w:type="paragraph" w:customStyle="1" w:styleId="86C7FCE609A74603A6C3DDB093384E00">
    <w:name w:val="86C7FCE609A74603A6C3DDB093384E00"/>
    <w:rsid w:val="00D10F95"/>
  </w:style>
  <w:style w:type="paragraph" w:customStyle="1" w:styleId="5658799B4EB8434C8DB2B5DF237B72E0">
    <w:name w:val="5658799B4EB8434C8DB2B5DF237B72E0"/>
    <w:rsid w:val="00D10F95"/>
  </w:style>
  <w:style w:type="paragraph" w:customStyle="1" w:styleId="C320286B14014733B8FBEE9ED8CE7FCB">
    <w:name w:val="C320286B14014733B8FBEE9ED8CE7FCB"/>
    <w:rsid w:val="00D10F95"/>
  </w:style>
  <w:style w:type="paragraph" w:customStyle="1" w:styleId="78053F1FD6694791B7649E8A0E663AF6">
    <w:name w:val="78053F1FD6694791B7649E8A0E663AF6"/>
    <w:rsid w:val="00D10F95"/>
  </w:style>
  <w:style w:type="paragraph" w:customStyle="1" w:styleId="EAFF1C0E59B742DFA98C34B7EEC4C2A0">
    <w:name w:val="EAFF1C0E59B742DFA98C34B7EEC4C2A0"/>
    <w:rsid w:val="00D10F95"/>
  </w:style>
  <w:style w:type="paragraph" w:customStyle="1" w:styleId="E47B4457C89B48FCAF517B14AC21E85D">
    <w:name w:val="E47B4457C89B48FCAF517B14AC21E85D"/>
    <w:rsid w:val="00D10F95"/>
  </w:style>
  <w:style w:type="paragraph" w:customStyle="1" w:styleId="6EA080F8A76A4329A4E803ABDC9B03C1">
    <w:name w:val="6EA080F8A76A4329A4E803ABDC9B03C1"/>
    <w:rsid w:val="00D10F95"/>
  </w:style>
  <w:style w:type="paragraph" w:customStyle="1" w:styleId="8F36788933DF41929FD1FC364FFE4D2F">
    <w:name w:val="8F36788933DF41929FD1FC364FFE4D2F"/>
    <w:rsid w:val="00D10F95"/>
  </w:style>
  <w:style w:type="paragraph" w:customStyle="1" w:styleId="EF7C9177CC844B52ACD210CC21BF2C83">
    <w:name w:val="EF7C9177CC844B52ACD210CC21BF2C83"/>
    <w:rsid w:val="00D10F95"/>
  </w:style>
  <w:style w:type="paragraph" w:customStyle="1" w:styleId="28A91E5F12E94F47BEE69C602B991D46">
    <w:name w:val="28A91E5F12E94F47BEE69C602B991D46"/>
    <w:rsid w:val="00D10F95"/>
  </w:style>
  <w:style w:type="paragraph" w:customStyle="1" w:styleId="BB5063962196405790E7253EE551C4C7">
    <w:name w:val="BB5063962196405790E7253EE551C4C7"/>
    <w:rsid w:val="00D10F95"/>
  </w:style>
  <w:style w:type="paragraph" w:customStyle="1" w:styleId="6EB5BFA8C5D44EAF80DBB09C0825458E">
    <w:name w:val="6EB5BFA8C5D44EAF80DBB09C0825458E"/>
    <w:rsid w:val="00D10F95"/>
  </w:style>
  <w:style w:type="paragraph" w:customStyle="1" w:styleId="6713EF09FDE042A5A9477881949DE110">
    <w:name w:val="6713EF09FDE042A5A9477881949DE110"/>
    <w:rsid w:val="00D10F95"/>
  </w:style>
  <w:style w:type="paragraph" w:customStyle="1" w:styleId="1BCC2E916E914A35AB2E8EED3ABB96E0">
    <w:name w:val="1BCC2E916E914A35AB2E8EED3ABB96E0"/>
    <w:rsid w:val="00D10F95"/>
  </w:style>
  <w:style w:type="paragraph" w:customStyle="1" w:styleId="4AC12CBA924341988938AF294C5ACE95">
    <w:name w:val="4AC12CBA924341988938AF294C5ACE95"/>
    <w:rsid w:val="00D10F95"/>
  </w:style>
  <w:style w:type="paragraph" w:customStyle="1" w:styleId="48DAFD6BD8FB49679A87876833556952">
    <w:name w:val="48DAFD6BD8FB49679A87876833556952"/>
    <w:rsid w:val="00D10F95"/>
  </w:style>
  <w:style w:type="paragraph" w:customStyle="1" w:styleId="FCC1BD2AD9F74D9DB7BB9B3F2ECE2857">
    <w:name w:val="FCC1BD2AD9F74D9DB7BB9B3F2ECE2857"/>
    <w:rsid w:val="00D10F95"/>
  </w:style>
  <w:style w:type="paragraph" w:customStyle="1" w:styleId="30B125340A9D4B8996E036953C3529B7">
    <w:name w:val="30B125340A9D4B8996E036953C3529B7"/>
    <w:rsid w:val="00D10F95"/>
  </w:style>
  <w:style w:type="paragraph" w:customStyle="1" w:styleId="2F521EA2563442979AD53E87985F7E23">
    <w:name w:val="2F521EA2563442979AD53E87985F7E23"/>
    <w:rsid w:val="00D10F95"/>
  </w:style>
  <w:style w:type="paragraph" w:customStyle="1" w:styleId="5BCF6CD27F9B4EAB89BE0FA52B8486D0">
    <w:name w:val="5BCF6CD27F9B4EAB89BE0FA52B8486D0"/>
    <w:rsid w:val="00D10F95"/>
  </w:style>
  <w:style w:type="paragraph" w:customStyle="1" w:styleId="C60B818C8938461B829113BAE3024A8B">
    <w:name w:val="C60B818C8938461B829113BAE3024A8B"/>
    <w:rsid w:val="00D10F95"/>
  </w:style>
  <w:style w:type="paragraph" w:customStyle="1" w:styleId="B200CE42C89D41EF9372D9DC48677918">
    <w:name w:val="B200CE42C89D41EF9372D9DC48677918"/>
    <w:rsid w:val="00D10F95"/>
  </w:style>
  <w:style w:type="paragraph" w:customStyle="1" w:styleId="FF01F679A6AD4E588335D0A20F35D1C0">
    <w:name w:val="FF01F679A6AD4E588335D0A20F35D1C0"/>
    <w:rsid w:val="00D10F95"/>
  </w:style>
  <w:style w:type="paragraph" w:customStyle="1" w:styleId="C054E664436E4E7181177730C3A6F0BE">
    <w:name w:val="C054E664436E4E7181177730C3A6F0BE"/>
    <w:rsid w:val="00D10F95"/>
  </w:style>
  <w:style w:type="paragraph" w:customStyle="1" w:styleId="0CB6A217B90342E2A8313F06AAFB8CF0">
    <w:name w:val="0CB6A217B90342E2A8313F06AAFB8CF0"/>
    <w:rsid w:val="00D10F95"/>
  </w:style>
  <w:style w:type="paragraph" w:customStyle="1" w:styleId="A925527856F949E7A17A3C8F3313C62C">
    <w:name w:val="A925527856F949E7A17A3C8F3313C62C"/>
    <w:rsid w:val="00D10F95"/>
  </w:style>
  <w:style w:type="paragraph" w:customStyle="1" w:styleId="039E6CEDE99E4AAF9BE5181B9DB4CE2B">
    <w:name w:val="039E6CEDE99E4AAF9BE5181B9DB4CE2B"/>
    <w:rsid w:val="00D10F95"/>
  </w:style>
  <w:style w:type="paragraph" w:customStyle="1" w:styleId="03052618288F4A2BA888F78322AE964A">
    <w:name w:val="03052618288F4A2BA888F78322AE964A"/>
    <w:rsid w:val="00D10F95"/>
  </w:style>
  <w:style w:type="paragraph" w:customStyle="1" w:styleId="9926CC993A754DD69140719985847A34">
    <w:name w:val="9926CC993A754DD69140719985847A34"/>
    <w:rsid w:val="00D10F95"/>
  </w:style>
  <w:style w:type="paragraph" w:customStyle="1" w:styleId="3FCF5F66E16E479CBA8834CC18EC9AE7">
    <w:name w:val="3FCF5F66E16E479CBA8834CC18EC9AE7"/>
    <w:rsid w:val="00D10F95"/>
  </w:style>
  <w:style w:type="paragraph" w:customStyle="1" w:styleId="08C2B379D26242129B4BA014E01EA852">
    <w:name w:val="08C2B379D26242129B4BA014E01EA852"/>
    <w:rsid w:val="00D10F95"/>
  </w:style>
  <w:style w:type="paragraph" w:customStyle="1" w:styleId="7FE5E772302C4A4781050B3079F3A288">
    <w:name w:val="7FE5E772302C4A4781050B3079F3A288"/>
    <w:rsid w:val="00D10F95"/>
  </w:style>
  <w:style w:type="paragraph" w:customStyle="1" w:styleId="A640026FC32446A0807EFCFE5E1B3E0E">
    <w:name w:val="A640026FC32446A0807EFCFE5E1B3E0E"/>
    <w:rsid w:val="00D10F95"/>
  </w:style>
  <w:style w:type="paragraph" w:customStyle="1" w:styleId="35E287483FA54455AEA4A7337F9EBDBC">
    <w:name w:val="35E287483FA54455AEA4A7337F9EBDBC"/>
    <w:rsid w:val="00D10F95"/>
  </w:style>
  <w:style w:type="paragraph" w:customStyle="1" w:styleId="CAEDE30C595F46B09746FDA8A1D902E1">
    <w:name w:val="CAEDE30C595F46B09746FDA8A1D902E1"/>
    <w:rsid w:val="00D10F95"/>
  </w:style>
  <w:style w:type="paragraph" w:customStyle="1" w:styleId="5EFDF52311454194972BBE0864D2AD0B">
    <w:name w:val="5EFDF52311454194972BBE0864D2AD0B"/>
    <w:rsid w:val="00D10F95"/>
  </w:style>
  <w:style w:type="paragraph" w:customStyle="1" w:styleId="BE2078B8FAD34D46B5136337E3D6C4F9">
    <w:name w:val="BE2078B8FAD34D46B5136337E3D6C4F9"/>
    <w:rsid w:val="00D10F95"/>
  </w:style>
  <w:style w:type="paragraph" w:customStyle="1" w:styleId="636763825D704830A05B0FB9832A25C2">
    <w:name w:val="636763825D704830A05B0FB9832A25C2"/>
    <w:rsid w:val="00D10F95"/>
  </w:style>
  <w:style w:type="paragraph" w:customStyle="1" w:styleId="550F37A616AE464E8460CE4F59DC6F2E">
    <w:name w:val="550F37A616AE464E8460CE4F59DC6F2E"/>
    <w:rsid w:val="00D10F95"/>
  </w:style>
  <w:style w:type="paragraph" w:customStyle="1" w:styleId="D1FC76B4D55B4107BEEE5824BF6EB2AB">
    <w:name w:val="D1FC76B4D55B4107BEEE5824BF6EB2AB"/>
    <w:rsid w:val="00D10F95"/>
  </w:style>
  <w:style w:type="paragraph" w:customStyle="1" w:styleId="CC324B1CBDD74EF8BCDC30AA2A9016EE">
    <w:name w:val="CC324B1CBDD74EF8BCDC30AA2A9016EE"/>
    <w:rsid w:val="00D10F95"/>
  </w:style>
  <w:style w:type="paragraph" w:customStyle="1" w:styleId="9EA91263C951480BB4448E5E956DBFB3">
    <w:name w:val="9EA91263C951480BB4448E5E956DBFB3"/>
    <w:rsid w:val="00D10F95"/>
  </w:style>
  <w:style w:type="paragraph" w:customStyle="1" w:styleId="CDE808C8C1E24CCCA0D8821D6195A225">
    <w:name w:val="CDE808C8C1E24CCCA0D8821D6195A225"/>
    <w:rsid w:val="00D10F95"/>
  </w:style>
  <w:style w:type="paragraph" w:customStyle="1" w:styleId="148C319D504C4D7087E01D2BADD96E91">
    <w:name w:val="148C319D504C4D7087E01D2BADD96E91"/>
    <w:rsid w:val="00D10F95"/>
  </w:style>
  <w:style w:type="paragraph" w:customStyle="1" w:styleId="2D2739BB6CC849D6AB84C18930CE6063">
    <w:name w:val="2D2739BB6CC849D6AB84C18930CE6063"/>
    <w:rsid w:val="00D10F95"/>
  </w:style>
  <w:style w:type="paragraph" w:customStyle="1" w:styleId="58175EA612314EB5ABE5865EF163493E">
    <w:name w:val="58175EA612314EB5ABE5865EF163493E"/>
    <w:rsid w:val="00D10F95"/>
  </w:style>
  <w:style w:type="paragraph" w:customStyle="1" w:styleId="40617189F3F44353B102A0F35B1905CF">
    <w:name w:val="40617189F3F44353B102A0F35B1905CF"/>
    <w:rsid w:val="00D10F95"/>
  </w:style>
  <w:style w:type="paragraph" w:customStyle="1" w:styleId="6A2696EB75844F35902AA1A08CFED3EF">
    <w:name w:val="6A2696EB75844F35902AA1A08CFED3EF"/>
    <w:rsid w:val="00D10F95"/>
  </w:style>
  <w:style w:type="paragraph" w:customStyle="1" w:styleId="D270CBB5B8224A92AE939421A31EF485">
    <w:name w:val="D270CBB5B8224A92AE939421A31EF485"/>
    <w:rsid w:val="00D10F95"/>
  </w:style>
  <w:style w:type="paragraph" w:customStyle="1" w:styleId="095885DF2162482EB016B25EB0BF8791">
    <w:name w:val="095885DF2162482EB016B25EB0BF8791"/>
    <w:rsid w:val="00D10F95"/>
  </w:style>
  <w:style w:type="paragraph" w:customStyle="1" w:styleId="64B39B64884E43A4BF2BEA56B8835E88">
    <w:name w:val="64B39B64884E43A4BF2BEA56B8835E88"/>
    <w:rsid w:val="00D10F95"/>
  </w:style>
  <w:style w:type="paragraph" w:customStyle="1" w:styleId="0AC7123AF0764A21B0ADE0E252E471AA">
    <w:name w:val="0AC7123AF0764A21B0ADE0E252E471AA"/>
    <w:rsid w:val="00D10F95"/>
  </w:style>
  <w:style w:type="paragraph" w:customStyle="1" w:styleId="70F98E700E054D39942C97DF9F931B7A">
    <w:name w:val="70F98E700E054D39942C97DF9F931B7A"/>
    <w:rsid w:val="00D10F95"/>
  </w:style>
  <w:style w:type="paragraph" w:customStyle="1" w:styleId="EC8348A5DF0F44A094F9CF943BCD274F">
    <w:name w:val="EC8348A5DF0F44A094F9CF943BCD274F"/>
    <w:rsid w:val="00D10F95"/>
  </w:style>
  <w:style w:type="paragraph" w:customStyle="1" w:styleId="D37480C98B7D416D9F8EC139735EFB52">
    <w:name w:val="D37480C98B7D416D9F8EC139735EFB52"/>
    <w:rsid w:val="00D10F95"/>
  </w:style>
  <w:style w:type="paragraph" w:customStyle="1" w:styleId="438D63A553484621918B855BE95509B6">
    <w:name w:val="438D63A553484621918B855BE95509B6"/>
    <w:rsid w:val="00D10F95"/>
  </w:style>
  <w:style w:type="paragraph" w:customStyle="1" w:styleId="4264B9468A5B44CC991E0ED9B3C39AE6">
    <w:name w:val="4264B9468A5B44CC991E0ED9B3C39AE6"/>
    <w:rsid w:val="00D10F95"/>
  </w:style>
  <w:style w:type="paragraph" w:customStyle="1" w:styleId="3FA3B623D28D4220B136A8FC0040D1C2">
    <w:name w:val="3FA3B623D28D4220B136A8FC0040D1C2"/>
    <w:rsid w:val="00D10F95"/>
  </w:style>
  <w:style w:type="paragraph" w:customStyle="1" w:styleId="25B0E7B9F1FF4B63A16E77EF24D7A55B">
    <w:name w:val="25B0E7B9F1FF4B63A16E77EF24D7A55B"/>
    <w:rsid w:val="00D10F95"/>
  </w:style>
  <w:style w:type="paragraph" w:customStyle="1" w:styleId="D36F1CCEC29C47C4B3A0515305BE9F1B">
    <w:name w:val="D36F1CCEC29C47C4B3A0515305BE9F1B"/>
    <w:rsid w:val="00D10F95"/>
  </w:style>
  <w:style w:type="paragraph" w:customStyle="1" w:styleId="9BE5BDFE8B2D4C4E981108E0CE2FF367">
    <w:name w:val="9BE5BDFE8B2D4C4E981108E0CE2FF367"/>
    <w:rsid w:val="00D10F95"/>
  </w:style>
  <w:style w:type="paragraph" w:customStyle="1" w:styleId="436DD55B70764E0E9DFEC456C261D5AD">
    <w:name w:val="436DD55B70764E0E9DFEC456C261D5AD"/>
    <w:rsid w:val="00D10F95"/>
  </w:style>
  <w:style w:type="paragraph" w:customStyle="1" w:styleId="266353501C1248BCAAC0C0400909A1C3">
    <w:name w:val="266353501C1248BCAAC0C0400909A1C3"/>
    <w:rsid w:val="00D10F95"/>
  </w:style>
  <w:style w:type="paragraph" w:customStyle="1" w:styleId="A82F0AD39330496489A421D524EC747D">
    <w:name w:val="A82F0AD39330496489A421D524EC747D"/>
    <w:rsid w:val="00D10F95"/>
  </w:style>
  <w:style w:type="paragraph" w:customStyle="1" w:styleId="2EB1D0D215564EFAA0E7C69EA93DD0B9">
    <w:name w:val="2EB1D0D215564EFAA0E7C69EA93DD0B9"/>
    <w:rsid w:val="00D10F95"/>
  </w:style>
  <w:style w:type="paragraph" w:customStyle="1" w:styleId="99996D93F8E54020AC2A6F441EB5E8D5">
    <w:name w:val="99996D93F8E54020AC2A6F441EB5E8D5"/>
    <w:rsid w:val="00D10F95"/>
  </w:style>
  <w:style w:type="paragraph" w:customStyle="1" w:styleId="764DC7198A484DFE809FB4B60DD9D71F">
    <w:name w:val="764DC7198A484DFE809FB4B60DD9D71F"/>
    <w:rsid w:val="00D10F95"/>
  </w:style>
  <w:style w:type="paragraph" w:customStyle="1" w:styleId="ED29D73A4D724127917DDBE2A1F4A228">
    <w:name w:val="ED29D73A4D724127917DDBE2A1F4A228"/>
    <w:rsid w:val="00D10F95"/>
  </w:style>
  <w:style w:type="paragraph" w:customStyle="1" w:styleId="B38F940D643F42C88B4BDB28800F3A29">
    <w:name w:val="B38F940D643F42C88B4BDB28800F3A29"/>
    <w:rsid w:val="00D10F95"/>
  </w:style>
  <w:style w:type="paragraph" w:customStyle="1" w:styleId="33E6BBDBB1BE4D9394316A069A2AB928">
    <w:name w:val="33E6BBDBB1BE4D9394316A069A2AB928"/>
    <w:rsid w:val="00D10F95"/>
  </w:style>
  <w:style w:type="paragraph" w:customStyle="1" w:styleId="BD75D31ADF864BACB7B7F8CF2C5A8BB9">
    <w:name w:val="BD75D31ADF864BACB7B7F8CF2C5A8BB9"/>
    <w:rsid w:val="00D10F95"/>
  </w:style>
  <w:style w:type="paragraph" w:customStyle="1" w:styleId="1FDEDEE866924FD1B6AECB6BBF221B64">
    <w:name w:val="1FDEDEE866924FD1B6AECB6BBF221B64"/>
    <w:rsid w:val="00D10F95"/>
  </w:style>
  <w:style w:type="paragraph" w:customStyle="1" w:styleId="D1C2632AAC9E4EEFA2796AF07CCE1BEC">
    <w:name w:val="D1C2632AAC9E4EEFA2796AF07CCE1BEC"/>
    <w:rsid w:val="00D10F95"/>
  </w:style>
  <w:style w:type="paragraph" w:customStyle="1" w:styleId="EE95F29C09CF4661AD4C0623A3C051E8">
    <w:name w:val="EE95F29C09CF4661AD4C0623A3C051E8"/>
    <w:rsid w:val="00D10F95"/>
  </w:style>
  <w:style w:type="paragraph" w:customStyle="1" w:styleId="2ACBA98321E14F618B4CC9ADC2FF9967">
    <w:name w:val="2ACBA98321E14F618B4CC9ADC2FF9967"/>
    <w:rsid w:val="00D10F95"/>
  </w:style>
  <w:style w:type="paragraph" w:customStyle="1" w:styleId="5A8D130EB4EF41A393980B560709916A">
    <w:name w:val="5A8D130EB4EF41A393980B560709916A"/>
    <w:rsid w:val="00D10F95"/>
  </w:style>
  <w:style w:type="paragraph" w:customStyle="1" w:styleId="910B9459805742C39A9B763FC224F1EA">
    <w:name w:val="910B9459805742C39A9B763FC224F1EA"/>
    <w:rsid w:val="00D10F95"/>
  </w:style>
  <w:style w:type="paragraph" w:customStyle="1" w:styleId="C8E06319F08B431EAEE300543F37B58F">
    <w:name w:val="C8E06319F08B431EAEE300543F37B58F"/>
    <w:rsid w:val="00D10F95"/>
  </w:style>
  <w:style w:type="paragraph" w:customStyle="1" w:styleId="DF245DF046114AE8A6D969C26C8BD008">
    <w:name w:val="DF245DF046114AE8A6D969C26C8BD008"/>
    <w:rsid w:val="00D10F95"/>
  </w:style>
  <w:style w:type="paragraph" w:customStyle="1" w:styleId="433A7C8E6C834189B4C230E1DB5B0DA7">
    <w:name w:val="433A7C8E6C834189B4C230E1DB5B0DA7"/>
    <w:rsid w:val="00D10F95"/>
  </w:style>
  <w:style w:type="paragraph" w:customStyle="1" w:styleId="E7275CFE32234971908DEBFB9957F6EF">
    <w:name w:val="E7275CFE32234971908DEBFB9957F6EF"/>
    <w:rsid w:val="00D10F95"/>
  </w:style>
  <w:style w:type="paragraph" w:customStyle="1" w:styleId="067FD48A8534436DB1DF953C3DD8170C">
    <w:name w:val="067FD48A8534436DB1DF953C3DD8170C"/>
    <w:rsid w:val="00D10F95"/>
  </w:style>
  <w:style w:type="paragraph" w:customStyle="1" w:styleId="6FF2BAA496604D6DB0AA8E0BFF6AA67E">
    <w:name w:val="6FF2BAA496604D6DB0AA8E0BFF6AA67E"/>
    <w:rsid w:val="00D10F95"/>
  </w:style>
  <w:style w:type="paragraph" w:customStyle="1" w:styleId="1114BFF2C1364F27AB36F0D94CDAF560">
    <w:name w:val="1114BFF2C1364F27AB36F0D94CDAF560"/>
    <w:rsid w:val="00D10F95"/>
  </w:style>
  <w:style w:type="paragraph" w:customStyle="1" w:styleId="1387901745764ACCABE41B3DA5E28393">
    <w:name w:val="1387901745764ACCABE41B3DA5E28393"/>
    <w:rsid w:val="00D10F95"/>
  </w:style>
  <w:style w:type="paragraph" w:customStyle="1" w:styleId="809045BEFAEE4F2FBC9D26544D29F227">
    <w:name w:val="809045BEFAEE4F2FBC9D26544D29F227"/>
    <w:rsid w:val="00D10F95"/>
  </w:style>
  <w:style w:type="paragraph" w:customStyle="1" w:styleId="3CFB010F61064488A29E8B914D9F9488">
    <w:name w:val="3CFB010F61064488A29E8B914D9F9488"/>
    <w:rsid w:val="00D10F95"/>
  </w:style>
  <w:style w:type="paragraph" w:customStyle="1" w:styleId="300B79C4C9DA4F2A9DFD555434333E55">
    <w:name w:val="300B79C4C9DA4F2A9DFD555434333E55"/>
    <w:rsid w:val="00D10F95"/>
  </w:style>
  <w:style w:type="paragraph" w:customStyle="1" w:styleId="AE00576AD63A48A9A0F6C684496B322D">
    <w:name w:val="AE00576AD63A48A9A0F6C684496B322D"/>
    <w:rsid w:val="00D10F95"/>
  </w:style>
  <w:style w:type="paragraph" w:customStyle="1" w:styleId="BEA70548D44244EFBF8A9FA6707F7F30">
    <w:name w:val="BEA70548D44244EFBF8A9FA6707F7F30"/>
    <w:rsid w:val="00D10F95"/>
  </w:style>
  <w:style w:type="paragraph" w:customStyle="1" w:styleId="2B3FCB7D660C4DCC8E64DB98A7D3A9CC">
    <w:name w:val="2B3FCB7D660C4DCC8E64DB98A7D3A9CC"/>
    <w:rsid w:val="00D10F95"/>
  </w:style>
  <w:style w:type="paragraph" w:customStyle="1" w:styleId="D1CFA48E6E0E47548C179DB7104C48C0">
    <w:name w:val="D1CFA48E6E0E47548C179DB7104C48C0"/>
    <w:rsid w:val="00D10F95"/>
  </w:style>
  <w:style w:type="paragraph" w:customStyle="1" w:styleId="8E19616505DC497AA2FC7141530F8AEF">
    <w:name w:val="8E19616505DC497AA2FC7141530F8AEF"/>
    <w:rsid w:val="00D10F95"/>
  </w:style>
  <w:style w:type="paragraph" w:customStyle="1" w:styleId="26820E9E1F2244FDA487AD927DC78023">
    <w:name w:val="26820E9E1F2244FDA487AD927DC78023"/>
    <w:rsid w:val="00D10F95"/>
  </w:style>
  <w:style w:type="paragraph" w:customStyle="1" w:styleId="4480A4C84B5A4E40B10045EEF3304E47">
    <w:name w:val="4480A4C84B5A4E40B10045EEF3304E47"/>
    <w:rsid w:val="00D10F95"/>
  </w:style>
  <w:style w:type="paragraph" w:customStyle="1" w:styleId="78AF4F15358A44E1A27A661598B287D0">
    <w:name w:val="78AF4F15358A44E1A27A661598B287D0"/>
    <w:rsid w:val="00D10F95"/>
  </w:style>
  <w:style w:type="paragraph" w:customStyle="1" w:styleId="D97DE0D256FE4AEEB76D026EC9BA22BE">
    <w:name w:val="D97DE0D256FE4AEEB76D026EC9BA22BE"/>
    <w:rsid w:val="00D10F95"/>
  </w:style>
  <w:style w:type="paragraph" w:customStyle="1" w:styleId="132CB1781FCA41D4861405052776C3E1">
    <w:name w:val="132CB1781FCA41D4861405052776C3E1"/>
    <w:rsid w:val="00D10F95"/>
  </w:style>
  <w:style w:type="paragraph" w:customStyle="1" w:styleId="01B938A32E5D491BB7E147C48026E5E6">
    <w:name w:val="01B938A32E5D491BB7E147C48026E5E6"/>
    <w:rsid w:val="00D10F95"/>
  </w:style>
  <w:style w:type="paragraph" w:customStyle="1" w:styleId="7CED772BC79349EB9C05C6015242AAAE">
    <w:name w:val="7CED772BC79349EB9C05C6015242AAAE"/>
    <w:rsid w:val="00D10F95"/>
  </w:style>
  <w:style w:type="paragraph" w:customStyle="1" w:styleId="942AE889EE554E75B903EF7C2A6F7D07">
    <w:name w:val="942AE889EE554E75B903EF7C2A6F7D07"/>
    <w:rsid w:val="00D10F95"/>
  </w:style>
  <w:style w:type="paragraph" w:customStyle="1" w:styleId="DFA1737CA3184E8A8CAAFDBFD990B004">
    <w:name w:val="DFA1737CA3184E8A8CAAFDBFD990B004"/>
    <w:rsid w:val="00D10F95"/>
  </w:style>
  <w:style w:type="paragraph" w:customStyle="1" w:styleId="33FBFA6BC4DB4F8BA44B9809584C56BC">
    <w:name w:val="33FBFA6BC4DB4F8BA44B9809584C56BC"/>
    <w:rsid w:val="00D10F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impecable diseñada por MOO</Template>
  <TotalTime>91</TotalTime>
  <Pages>10</Pages>
  <Words>1886</Words>
  <Characters>10377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Cardoza</dc:creator>
  <cp:keywords>el cafecito</cp:keywords>
  <dc:description/>
  <cp:lastModifiedBy>jicel cardoza</cp:lastModifiedBy>
  <cp:revision>1</cp:revision>
  <dcterms:created xsi:type="dcterms:W3CDTF">2024-03-15T15:57:00Z</dcterms:created>
  <dcterms:modified xsi:type="dcterms:W3CDTF">2024-03-15T17:28:00Z</dcterms:modified>
  <cp:contentStatus>cardoza jicel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